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E33BE5" w:rsidRPr="00DA4331" w14:paraId="023F88D6" w14:textId="77777777" w:rsidTr="00730296">
        <w:tc>
          <w:tcPr>
            <w:tcW w:w="6096" w:type="dxa"/>
            <w:tcBorders>
              <w:right w:val="single" w:sz="4" w:space="0" w:color="auto"/>
            </w:tcBorders>
          </w:tcPr>
          <w:p w14:paraId="31CEA911" w14:textId="77777777" w:rsidR="00E33BE5" w:rsidRPr="00DA4331" w:rsidRDefault="00E33BE5" w:rsidP="00730296">
            <w:pPr>
              <w:spacing w:after="80"/>
              <w:ind w:right="174"/>
              <w:jc w:val="right"/>
              <w:rPr>
                <w:rFonts w:cs="Segoe UI Semilight"/>
                <w:sz w:val="32"/>
                <w:szCs w:val="32"/>
              </w:rPr>
            </w:pPr>
            <w:r w:rsidRPr="00DA4331">
              <w:rPr>
                <w:rFonts w:cs="Segoe UI Semilight"/>
                <w:sz w:val="32"/>
                <w:szCs w:val="32"/>
              </w:rPr>
              <w:t>HÖHERE TECHNISCHE BUNDESLEHRANSTALT WIEN 16</w:t>
            </w:r>
          </w:p>
          <w:p w14:paraId="6038B536" w14:textId="1E52675E" w:rsidR="00E33BE5" w:rsidRPr="00DA4331" w:rsidRDefault="00696384" w:rsidP="00730296">
            <w:pPr>
              <w:pStyle w:val="Header"/>
              <w:ind w:right="174"/>
              <w:jc w:val="right"/>
              <w:rPr>
                <w:rFonts w:ascii="Segoe UI Semilight" w:hAnsi="Segoe UI Semilight" w:cs="Segoe UI Semilight"/>
              </w:rPr>
            </w:pPr>
            <w:r w:rsidRPr="00696384">
              <w:rPr>
                <w:rFonts w:ascii="Segoe UI Semilight" w:hAnsi="Segoe UI Semilight" w:cs="Segoe UI Semilight"/>
                <w:sz w:val="32"/>
                <w:szCs w:val="32"/>
              </w:rPr>
              <w:t>Abteilung für Informationstechnologie</w:t>
            </w:r>
          </w:p>
        </w:tc>
        <w:tc>
          <w:tcPr>
            <w:tcW w:w="3969" w:type="dxa"/>
            <w:tcBorders>
              <w:left w:val="single" w:sz="4" w:space="0" w:color="auto"/>
            </w:tcBorders>
          </w:tcPr>
          <w:p w14:paraId="7A8CAFC1" w14:textId="77777777" w:rsidR="00E33BE5" w:rsidRPr="00DA4331" w:rsidRDefault="00E33BE5" w:rsidP="00730296">
            <w:pPr>
              <w:pStyle w:val="Header"/>
              <w:spacing w:after="100" w:afterAutospacing="1" w:line="240" w:lineRule="auto"/>
              <w:jc w:val="right"/>
            </w:pPr>
            <w:r w:rsidRPr="00DA4331">
              <w:rPr>
                <w:noProof/>
                <w:szCs w:val="13"/>
                <w:lang w:eastAsia="de-AT"/>
              </w:rPr>
              <w:drawing>
                <wp:inline distT="0" distB="0" distL="0" distR="0" wp14:anchorId="5E59E7BC" wp14:editId="3A1BFCC0">
                  <wp:extent cx="2273359" cy="1375062"/>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8858" cy="1390485"/>
                          </a:xfrm>
                          <a:prstGeom prst="rect">
                            <a:avLst/>
                          </a:prstGeom>
                        </pic:spPr>
                      </pic:pic>
                    </a:graphicData>
                  </a:graphic>
                </wp:inline>
              </w:drawing>
            </w:r>
          </w:p>
        </w:tc>
      </w:tr>
    </w:tbl>
    <w:p w14:paraId="5A7127D2" w14:textId="77777777" w:rsidR="00E33BE5" w:rsidRPr="00DA4331" w:rsidRDefault="00E33BE5" w:rsidP="00E33BE5">
      <w:pPr>
        <w:jc w:val="left"/>
        <w:rPr>
          <w:rFonts w:cs="Arial"/>
          <w:sz w:val="32"/>
          <w:szCs w:val="32"/>
        </w:rPr>
      </w:pPr>
    </w:p>
    <w:p w14:paraId="42119854" w14:textId="77777777" w:rsidR="00E33BE5" w:rsidRPr="00DA4331" w:rsidRDefault="00E33BE5" w:rsidP="00E33BE5">
      <w:pPr>
        <w:jc w:val="left"/>
        <w:rPr>
          <w:rFonts w:cs="Arial"/>
          <w:sz w:val="32"/>
          <w:szCs w:val="32"/>
        </w:rPr>
      </w:pPr>
    </w:p>
    <w:p w14:paraId="380DB4B8" w14:textId="77777777" w:rsidR="00E33BE5" w:rsidRDefault="00E33BE5" w:rsidP="00E33BE5">
      <w:pPr>
        <w:jc w:val="left"/>
        <w:rPr>
          <w:rFonts w:cs="Arial"/>
          <w:sz w:val="32"/>
          <w:szCs w:val="32"/>
        </w:rPr>
      </w:pPr>
    </w:p>
    <w:p w14:paraId="00DAC765" w14:textId="77777777" w:rsidR="00E33BE5" w:rsidRPr="00DA4331" w:rsidRDefault="00E33BE5" w:rsidP="00E33BE5">
      <w:pPr>
        <w:jc w:val="left"/>
        <w:rPr>
          <w:rFonts w:cs="Arial"/>
          <w:sz w:val="32"/>
          <w:szCs w:val="32"/>
        </w:rPr>
      </w:pPr>
    </w:p>
    <w:p w14:paraId="64202B48" w14:textId="77777777" w:rsidR="00E33BE5" w:rsidRPr="00DA4331" w:rsidRDefault="00E33BE5" w:rsidP="00E33BE5">
      <w:pPr>
        <w:jc w:val="center"/>
        <w:rPr>
          <w:rFonts w:cs="Arial"/>
          <w:bCs/>
          <w:sz w:val="72"/>
          <w:szCs w:val="72"/>
        </w:rPr>
      </w:pPr>
      <w:r>
        <w:rPr>
          <w:rFonts w:cs="Arial"/>
          <w:bCs/>
          <w:sz w:val="72"/>
          <w:szCs w:val="72"/>
        </w:rPr>
        <w:t xml:space="preserve">ANTRAG </w:t>
      </w:r>
      <w:r w:rsidRPr="00DA4331">
        <w:rPr>
          <w:rFonts w:cs="Arial"/>
          <w:bCs/>
          <w:sz w:val="72"/>
          <w:szCs w:val="72"/>
        </w:rPr>
        <w:t>DIPLOMARBEIT</w:t>
      </w:r>
    </w:p>
    <w:p w14:paraId="41294ED6" w14:textId="77777777" w:rsidR="00E33BE5" w:rsidRPr="00DA4331" w:rsidRDefault="00E33BE5" w:rsidP="00E33BE5">
      <w:pPr>
        <w:jc w:val="center"/>
        <w:rPr>
          <w:rFonts w:cs="Arial"/>
          <w:szCs w:val="20"/>
        </w:rPr>
      </w:pPr>
    </w:p>
    <w:p w14:paraId="68C23956" w14:textId="77777777" w:rsidR="00E33BE5" w:rsidRPr="00DA4331" w:rsidRDefault="00E33BE5" w:rsidP="00E33BE5">
      <w:pPr>
        <w:jc w:val="center"/>
        <w:rPr>
          <w:rFonts w:cs="Arial"/>
          <w:szCs w:val="20"/>
        </w:rPr>
      </w:pPr>
    </w:p>
    <w:p w14:paraId="7E1E9106" w14:textId="77777777" w:rsidR="00E33BE5" w:rsidRPr="00DA4331" w:rsidRDefault="00E33BE5" w:rsidP="00E33BE5">
      <w:pPr>
        <w:jc w:val="center"/>
        <w:rPr>
          <w:rFonts w:cs="Arial"/>
          <w:szCs w:val="20"/>
        </w:rPr>
      </w:pPr>
    </w:p>
    <w:p w14:paraId="44397548" w14:textId="6EEE4CAE" w:rsidR="00E33BE5" w:rsidRPr="00A70282" w:rsidRDefault="00A70282" w:rsidP="00E33BE5">
      <w:pPr>
        <w:jc w:val="center"/>
        <w:rPr>
          <w:rFonts w:cs="Arial"/>
          <w:sz w:val="48"/>
          <w:szCs w:val="44"/>
        </w:rPr>
      </w:pPr>
      <w:r w:rsidRPr="00A70282">
        <w:rPr>
          <w:rFonts w:cs="Arial"/>
          <w:sz w:val="48"/>
          <w:szCs w:val="44"/>
        </w:rPr>
        <w:t>BFit</w:t>
      </w:r>
    </w:p>
    <w:p w14:paraId="6B5521B2" w14:textId="77777777" w:rsidR="00E33BE5" w:rsidRDefault="00E33BE5" w:rsidP="00E33BE5">
      <w:pPr>
        <w:jc w:val="center"/>
        <w:rPr>
          <w:rFonts w:cs="Arial"/>
          <w:sz w:val="36"/>
          <w:szCs w:val="32"/>
        </w:rPr>
      </w:pPr>
    </w:p>
    <w:p w14:paraId="3BFAA200" w14:textId="77777777" w:rsidR="00E33BE5" w:rsidRDefault="00E33BE5" w:rsidP="00E33BE5">
      <w:pPr>
        <w:jc w:val="center"/>
        <w:rPr>
          <w:rFonts w:cs="Arial"/>
          <w:sz w:val="36"/>
          <w:szCs w:val="32"/>
        </w:rPr>
      </w:pPr>
    </w:p>
    <w:p w14:paraId="1925A90D" w14:textId="6E84D3BD" w:rsidR="00E33BE5" w:rsidRPr="00DA4331" w:rsidRDefault="00E33BE5" w:rsidP="00E33BE5">
      <w:pPr>
        <w:jc w:val="center"/>
        <w:rPr>
          <w:rFonts w:cs="Arial"/>
          <w:sz w:val="36"/>
          <w:szCs w:val="32"/>
        </w:rPr>
      </w:pPr>
      <w:r w:rsidRPr="00DA4331">
        <w:rPr>
          <w:rFonts w:cs="Arial"/>
          <w:sz w:val="36"/>
          <w:szCs w:val="32"/>
        </w:rPr>
        <w:t xml:space="preserve">Ausgeführt im Schuljahr </w:t>
      </w:r>
      <w:r w:rsidR="00696384">
        <w:rPr>
          <w:rFonts w:cs="Arial"/>
          <w:sz w:val="36"/>
          <w:szCs w:val="32"/>
        </w:rPr>
        <w:t>2025/26</w:t>
      </w:r>
    </w:p>
    <w:p w14:paraId="54D32366" w14:textId="77777777" w:rsidR="00E33BE5" w:rsidRPr="00DA4331" w:rsidRDefault="00E33BE5" w:rsidP="00E33BE5">
      <w:pPr>
        <w:pStyle w:val="Header"/>
        <w:tabs>
          <w:tab w:val="clear" w:pos="4153"/>
          <w:tab w:val="clear" w:pos="8306"/>
        </w:tabs>
        <w:rPr>
          <w:rFonts w:cs="Arial"/>
          <w:szCs w:val="20"/>
        </w:rPr>
      </w:pPr>
    </w:p>
    <w:p w14:paraId="4301EB6D" w14:textId="77777777" w:rsidR="00E33BE5" w:rsidRPr="00DA4331" w:rsidRDefault="00E33BE5" w:rsidP="00E33BE5">
      <w:pPr>
        <w:pStyle w:val="Header"/>
        <w:tabs>
          <w:tab w:val="clear" w:pos="4153"/>
          <w:tab w:val="clear" w:pos="8306"/>
        </w:tabs>
        <w:rPr>
          <w:rFonts w:cs="Arial"/>
          <w:szCs w:val="20"/>
        </w:rPr>
      </w:pPr>
    </w:p>
    <w:p w14:paraId="3BB1999A" w14:textId="77777777" w:rsidR="00E33BE5" w:rsidRPr="00DA4331" w:rsidRDefault="00E33BE5" w:rsidP="00E33BE5">
      <w:pPr>
        <w:spacing w:before="360"/>
        <w:rPr>
          <w:rFonts w:cs="Arial"/>
          <w:i/>
        </w:rPr>
        <w:sectPr w:rsidR="00E33BE5" w:rsidRPr="00DA4331" w:rsidSect="007B7AB5">
          <w:pgSz w:w="11906" w:h="16838"/>
          <w:pgMar w:top="1134" w:right="1134" w:bottom="1134" w:left="1134" w:header="709" w:footer="709" w:gutter="567"/>
          <w:cols w:space="708"/>
          <w:docGrid w:linePitch="360"/>
        </w:sectPr>
      </w:pPr>
    </w:p>
    <w:p w14:paraId="275E7D17" w14:textId="77777777" w:rsidR="00C6333F" w:rsidRPr="00696384" w:rsidRDefault="00C6333F" w:rsidP="00C6333F">
      <w:r w:rsidRPr="00696384">
        <w:lastRenderedPageBreak/>
        <w:t>Wir beantragen die Durchführung folgender Diplomarbeit:</w:t>
      </w:r>
    </w:p>
    <w:p w14:paraId="6EF1B485" w14:textId="3C0B5CB3" w:rsidR="00D6098A" w:rsidRPr="00A93A87" w:rsidRDefault="008D237A" w:rsidP="00E5420D">
      <w:pPr>
        <w:jc w:val="left"/>
        <w:rPr>
          <w:rFonts w:cs="Arial"/>
          <w:sz w:val="24"/>
          <w:szCs w:val="24"/>
        </w:rPr>
      </w:pPr>
      <w:r>
        <w:rPr>
          <w:b/>
          <w:sz w:val="24"/>
          <w:szCs w:val="24"/>
        </w:rPr>
        <w:t>Fitness App</w:t>
      </w:r>
      <w:r w:rsidR="00A93A87">
        <w:rPr>
          <w:sz w:val="24"/>
          <w:szCs w:val="24"/>
        </w:rPr>
        <w:tab/>
      </w:r>
      <w:r w:rsidR="00A93A87">
        <w:rPr>
          <w:sz w:val="24"/>
          <w:szCs w:val="24"/>
        </w:rPr>
        <w:tab/>
      </w:r>
      <w:r w:rsidR="00D6098A" w:rsidRPr="00A93A87">
        <w:rPr>
          <w:rFonts w:cs="Arial"/>
          <w:sz w:val="24"/>
          <w:szCs w:val="24"/>
        </w:rPr>
        <w:t xml:space="preserve">Schuljahr </w:t>
      </w:r>
      <w:r w:rsidR="00696384">
        <w:rPr>
          <w:rFonts w:cs="Arial"/>
          <w:b/>
          <w:sz w:val="24"/>
          <w:szCs w:val="24"/>
        </w:rPr>
        <w:t>2025-26</w:t>
      </w:r>
    </w:p>
    <w:p w14:paraId="49A73200" w14:textId="77777777" w:rsidR="006D1693" w:rsidRPr="00A93A87" w:rsidRDefault="006D1693" w:rsidP="00E212EC">
      <w:pPr>
        <w:pStyle w:val="Heading1"/>
        <w:rPr>
          <w:rFonts w:eastAsia="Arial"/>
        </w:rPr>
      </w:pPr>
      <w:bookmarkStart w:id="0" w:name="_Toc73721227"/>
      <w:r w:rsidRPr="00E212EC">
        <w:t>Aufgabenstellung</w:t>
      </w:r>
      <w:r w:rsidRPr="00A93A87">
        <w:rPr>
          <w:rFonts w:eastAsia="Arial"/>
        </w:rPr>
        <w:t xml:space="preserve"> des Gesamtprojektes</w:t>
      </w:r>
      <w:bookmarkEnd w:id="0"/>
    </w:p>
    <w:p w14:paraId="26808F3A" w14:textId="3D912BF8" w:rsidR="00004BD0" w:rsidRPr="00004BD0" w:rsidRDefault="00004BD0" w:rsidP="00004BD0">
      <w:pPr>
        <w:pStyle w:val="Heading2"/>
        <w:numPr>
          <w:ilvl w:val="0"/>
          <w:numId w:val="0"/>
        </w:numPr>
        <w:ind w:left="578" w:hanging="578"/>
        <w:rPr>
          <w:rFonts w:eastAsiaTheme="minorHAnsi" w:cstheme="minorBidi"/>
          <w:sz w:val="20"/>
          <w:szCs w:val="22"/>
        </w:rPr>
      </w:pPr>
      <w:bookmarkStart w:id="1" w:name="_Toc73721231"/>
      <w:bookmarkStart w:id="2" w:name="_Toc57921336"/>
      <w:r w:rsidRPr="00004BD0">
        <w:rPr>
          <w:rFonts w:eastAsiaTheme="minorHAnsi" w:cstheme="minorBidi"/>
          <w:sz w:val="20"/>
          <w:szCs w:val="22"/>
        </w:rPr>
        <w:t>1.1 Kurze Formulierung der Aufgabenstellung</w:t>
      </w:r>
    </w:p>
    <w:p w14:paraId="2D0370E0" w14:textId="77777777" w:rsidR="00004BD0" w:rsidRDefault="00004BD0" w:rsidP="00004BD0">
      <w:pPr>
        <w:pStyle w:val="NormalWeb"/>
      </w:pPr>
      <w:r w:rsidRPr="00004BD0">
        <w:rPr>
          <w:rFonts w:ascii="Titillium Web" w:eastAsiaTheme="minorHAnsi" w:hAnsi="Titillium Web" w:cstheme="minorBidi"/>
          <w:sz w:val="20"/>
          <w:szCs w:val="22"/>
          <w:lang w:eastAsia="en-US"/>
        </w:rPr>
        <w:t>Ziel dieser Diplomarbeit ist die Entwicklung einer mobilen Fitness-Applikation, mit der Benutzer ihre Trainingsaktivitäten, persönlichen Ziele und ihre Ernährung planen, dokumentieren und analysieren können. Die Anwendung soll Nutzer dabei unterstützen, ihre sportlichen Ziele zu verfolgen, ihre körperliche Fitness zu verbessern und ihre Fortschritte übersichtlich darzustellen. Zusätzlich soll die App auch einfache Funktionen zur Förderung des mentalen Wohlbefindens enthalten</w:t>
      </w:r>
      <w:r>
        <w:t>.</w:t>
      </w:r>
    </w:p>
    <w:p w14:paraId="780DFBD1" w14:textId="77777777" w:rsidR="00004BD0" w:rsidRDefault="009A6345" w:rsidP="00004BD0">
      <w:r>
        <w:rPr>
          <w:noProof/>
        </w:rPr>
        <w:pict w14:anchorId="173894C4">
          <v:rect id="_x0000_i1035" alt="" style="width:451.3pt;height:.05pt;mso-width-percent:0;mso-height-percent:0;mso-width-percent:0;mso-height-percent:0" o:hralign="center" o:hrstd="t" o:hr="t" fillcolor="#a0a0a0" stroked="f"/>
        </w:pict>
      </w:r>
    </w:p>
    <w:p w14:paraId="4B8274D7" w14:textId="7520F5B8" w:rsidR="00004BD0" w:rsidRPr="00004BD0" w:rsidRDefault="00004BD0" w:rsidP="00004BD0">
      <w:pPr>
        <w:pStyle w:val="Heading2"/>
        <w:numPr>
          <w:ilvl w:val="0"/>
          <w:numId w:val="0"/>
        </w:numPr>
        <w:ind w:left="578" w:hanging="578"/>
        <w:rPr>
          <w:rFonts w:eastAsiaTheme="minorHAnsi" w:cstheme="minorBidi"/>
          <w:sz w:val="20"/>
          <w:szCs w:val="22"/>
        </w:rPr>
      </w:pPr>
      <w:r w:rsidRPr="00004BD0">
        <w:rPr>
          <w:rFonts w:eastAsiaTheme="minorHAnsi" w:cstheme="minorBidi"/>
          <w:sz w:val="20"/>
          <w:szCs w:val="22"/>
        </w:rPr>
        <w:t>1.2 Kurze Beschreibung der Voraussetzungen und Rahmenbedingungen</w:t>
      </w:r>
    </w:p>
    <w:p w14:paraId="66C935F1"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Die Anwendung wird als mobile App für Smartphones entwickelt. Für die Umsetzung werden moderne Technologien der Softwareentwicklung verwendet. Die App speichert Trainings-, Ernährungs- und Fortschrittsdaten der Nutzer und stellt diese übersichtlich dar.</w:t>
      </w:r>
    </w:p>
    <w:p w14:paraId="50275696" w14:textId="77777777" w:rsidR="00004BD0" w:rsidRDefault="00004BD0" w:rsidP="00004BD0">
      <w:pPr>
        <w:pStyle w:val="NormalWeb"/>
      </w:pPr>
      <w:r w:rsidRPr="00004BD0">
        <w:rPr>
          <w:rFonts w:ascii="Titillium Web" w:eastAsiaTheme="minorHAnsi" w:hAnsi="Titillium Web" w:cstheme="minorBidi"/>
          <w:sz w:val="20"/>
          <w:szCs w:val="22"/>
          <w:lang w:eastAsia="en-US"/>
        </w:rPr>
        <w:t>Im Rahmen des Projektes werden verschiedene Trainingsarten und Übungen implementiert, die bestimmten Muskelgruppen zugeordnet sind. Außerdem enthält die Anwendung Bereiche für persönliche Ziele, Fortschrittsanalyse und Einstellungen des Nutzers. Die Entwicklung erfolgt als reines Softwareprojekt ohne zusätzliche Hardware</w:t>
      </w:r>
      <w:r>
        <w:t>.</w:t>
      </w:r>
    </w:p>
    <w:p w14:paraId="103191E3" w14:textId="77777777" w:rsidR="00004BD0" w:rsidRDefault="009A6345" w:rsidP="00004BD0">
      <w:r>
        <w:rPr>
          <w:noProof/>
        </w:rPr>
        <w:pict w14:anchorId="70AFE211">
          <v:rect id="_x0000_i1034" alt="" style="width:451.3pt;height:.05pt;mso-width-percent:0;mso-height-percent:0;mso-width-percent:0;mso-height-percent:0" o:hralign="center" o:hrstd="t" o:hr="t" fillcolor="#a0a0a0" stroked="f"/>
        </w:pict>
      </w:r>
    </w:p>
    <w:p w14:paraId="58B65953" w14:textId="27F8D2C3" w:rsidR="00004BD0" w:rsidRPr="00004BD0" w:rsidRDefault="00004BD0" w:rsidP="00004BD0">
      <w:pPr>
        <w:pStyle w:val="Heading2"/>
        <w:numPr>
          <w:ilvl w:val="0"/>
          <w:numId w:val="0"/>
        </w:numPr>
        <w:ind w:left="578" w:hanging="578"/>
        <w:rPr>
          <w:rFonts w:eastAsiaTheme="minorHAnsi" w:cstheme="minorBidi"/>
          <w:sz w:val="20"/>
          <w:szCs w:val="22"/>
        </w:rPr>
      </w:pPr>
      <w:r w:rsidRPr="00004BD0">
        <w:rPr>
          <w:rFonts w:eastAsiaTheme="minorHAnsi" w:cstheme="minorBidi"/>
          <w:sz w:val="20"/>
          <w:szCs w:val="22"/>
        </w:rPr>
        <w:t>1.3 Kurzbeschreibung der Lösungsidee</w:t>
      </w:r>
    </w:p>
    <w:p w14:paraId="668DB744"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Die entwickelte Fitness-App ermöglicht es Nutzern, ein persönliches Profil zu erstellen und verschiedene Trainingsarten auszuwählen. Übungen können bestimmten Muskelgruppen zugeordnet werden, sodass Nutzer ihre Trainingsstruktur besser planen können. Während des Trainings können Wiederholungen, Gewichte und Trainingseinheiten dokumentiert werden.</w:t>
      </w:r>
    </w:p>
    <w:p w14:paraId="65BC9E0B"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Ein weiterer Bestandteil der Anwendung ist ein Ernährungsbereich, in dem verschiedene Gerichte gespeichert sind, um Nutzern eine Übersicht über ihre Ernährung zu ermöglichen. Zusätzlich können Nutzer persönliche Ziele definieren und ihren Fortschritt anhand von Statistiken oder Diagrammen verfolgen.</w:t>
      </w:r>
    </w:p>
    <w:p w14:paraId="1007ECE2" w14:textId="77777777" w:rsidR="00004BD0" w:rsidRDefault="00004BD0" w:rsidP="00004BD0">
      <w:pPr>
        <w:pStyle w:val="NormalWeb"/>
      </w:pPr>
      <w:r w:rsidRPr="00004BD0">
        <w:rPr>
          <w:rFonts w:ascii="Titillium Web" w:eastAsiaTheme="minorHAnsi" w:hAnsi="Titillium Web" w:cstheme="minorBidi"/>
          <w:sz w:val="20"/>
          <w:szCs w:val="22"/>
          <w:lang w:eastAsia="en-US"/>
        </w:rPr>
        <w:t>Die Anwendung enthält außerdem einen Einstellungsbereich zur Verwaltung persönlicher Daten sowie optionale Funktionen zur Unterstützung der mentalen Gesundheit, beispielsweise einen einfachen Mood-Tracker oder kurze Reflexionsnotizen</w:t>
      </w:r>
      <w:r>
        <w:t>.</w:t>
      </w:r>
    </w:p>
    <w:p w14:paraId="4090CA05" w14:textId="77777777" w:rsidR="00004BD0" w:rsidRDefault="00004BD0" w:rsidP="00004BD0">
      <w:pPr>
        <w:pStyle w:val="NormalWeb"/>
      </w:pPr>
    </w:p>
    <w:p w14:paraId="4E23DB6C" w14:textId="77777777" w:rsidR="00004BD0" w:rsidRDefault="00004BD0" w:rsidP="00004BD0">
      <w:pPr>
        <w:pStyle w:val="NormalWeb"/>
      </w:pPr>
    </w:p>
    <w:p w14:paraId="65E16256" w14:textId="77777777" w:rsidR="007C36B7" w:rsidRPr="00A93A87" w:rsidRDefault="007C36B7" w:rsidP="00E212EC">
      <w:pPr>
        <w:pStyle w:val="Heading1"/>
        <w:rPr>
          <w:rFonts w:eastAsia="Arial"/>
        </w:rPr>
      </w:pPr>
      <w:r w:rsidRPr="00E212EC">
        <w:lastRenderedPageBreak/>
        <w:t>Projektorganisation</w:t>
      </w:r>
      <w:bookmarkEnd w:id="1"/>
    </w:p>
    <w:p w14:paraId="1286701C" w14:textId="77777777" w:rsidR="007C36B7" w:rsidRPr="00A93A87" w:rsidRDefault="007C36B7" w:rsidP="00E212EC">
      <w:pPr>
        <w:pStyle w:val="Heading2"/>
      </w:pPr>
      <w:bookmarkStart w:id="3" w:name="_Toc73721232"/>
      <w:r w:rsidRPr="00E212EC">
        <w:t>Projektteam</w:t>
      </w:r>
      <w:bookmarkEnd w:id="3"/>
    </w:p>
    <w:p w14:paraId="4A87A71B" w14:textId="05D9D0F1" w:rsidR="007C36B7" w:rsidRPr="00A93A87" w:rsidRDefault="007C36B7" w:rsidP="00C6333F"/>
    <w:tbl>
      <w:tblPr>
        <w:tblStyle w:val="TableGrid"/>
        <w:tblW w:w="0" w:type="auto"/>
        <w:tblLook w:val="04A0" w:firstRow="1" w:lastRow="0" w:firstColumn="1" w:lastColumn="0" w:noHBand="0" w:noVBand="1"/>
      </w:tblPr>
      <w:tblGrid>
        <w:gridCol w:w="3020"/>
        <w:gridCol w:w="3020"/>
        <w:gridCol w:w="3021"/>
      </w:tblGrid>
      <w:tr w:rsidR="007C36B7" w:rsidRPr="00A93A87" w14:paraId="265F4A33" w14:textId="77777777" w:rsidTr="007C36B7">
        <w:tc>
          <w:tcPr>
            <w:tcW w:w="3020" w:type="dxa"/>
            <w:vAlign w:val="center"/>
          </w:tcPr>
          <w:p w14:paraId="512294D8" w14:textId="77777777" w:rsidR="007C36B7" w:rsidRPr="00A93A87" w:rsidRDefault="007C36B7" w:rsidP="007C36B7">
            <w:pPr>
              <w:spacing w:before="120" w:after="120"/>
              <w:jc w:val="center"/>
              <w:rPr>
                <w:b/>
                <w:sz w:val="24"/>
                <w:szCs w:val="24"/>
              </w:rPr>
            </w:pPr>
            <w:r w:rsidRPr="00A93A87">
              <w:rPr>
                <w:b/>
                <w:sz w:val="24"/>
                <w:szCs w:val="24"/>
              </w:rPr>
              <w:t>Name</w:t>
            </w:r>
          </w:p>
        </w:tc>
        <w:tc>
          <w:tcPr>
            <w:tcW w:w="3020" w:type="dxa"/>
            <w:vAlign w:val="center"/>
          </w:tcPr>
          <w:p w14:paraId="36B4FABC" w14:textId="77777777" w:rsidR="007C36B7" w:rsidRPr="00A93A87" w:rsidRDefault="007C36B7" w:rsidP="007C36B7">
            <w:pPr>
              <w:spacing w:before="120" w:after="120"/>
              <w:jc w:val="center"/>
              <w:rPr>
                <w:b/>
                <w:sz w:val="24"/>
                <w:szCs w:val="24"/>
              </w:rPr>
            </w:pPr>
            <w:r w:rsidRPr="00A93A87">
              <w:rPr>
                <w:b/>
                <w:sz w:val="24"/>
                <w:szCs w:val="24"/>
              </w:rPr>
              <w:t>Rolle</w:t>
            </w:r>
          </w:p>
        </w:tc>
        <w:tc>
          <w:tcPr>
            <w:tcW w:w="3021" w:type="dxa"/>
            <w:vAlign w:val="center"/>
          </w:tcPr>
          <w:p w14:paraId="5803D716" w14:textId="77777777" w:rsidR="007C36B7" w:rsidRPr="00A93A87" w:rsidRDefault="007C36B7" w:rsidP="007C36B7">
            <w:pPr>
              <w:spacing w:before="120" w:after="120"/>
              <w:jc w:val="center"/>
              <w:rPr>
                <w:b/>
                <w:sz w:val="24"/>
                <w:szCs w:val="24"/>
              </w:rPr>
            </w:pPr>
            <w:r w:rsidRPr="00A93A87">
              <w:rPr>
                <w:b/>
                <w:sz w:val="24"/>
                <w:szCs w:val="24"/>
              </w:rPr>
              <w:t>Betreuer*in</w:t>
            </w:r>
          </w:p>
        </w:tc>
      </w:tr>
      <w:tr w:rsidR="007C36B7" w:rsidRPr="00A93A87" w14:paraId="00D718B9" w14:textId="77777777" w:rsidTr="007C36B7">
        <w:tc>
          <w:tcPr>
            <w:tcW w:w="3020" w:type="dxa"/>
            <w:vAlign w:val="center"/>
          </w:tcPr>
          <w:p w14:paraId="30AE4CE3" w14:textId="2F844348" w:rsidR="007C36B7" w:rsidRPr="00A93A87" w:rsidRDefault="00A70282" w:rsidP="007C36B7">
            <w:pPr>
              <w:spacing w:before="120" w:after="120"/>
              <w:jc w:val="left"/>
              <w:rPr>
                <w:sz w:val="24"/>
                <w:szCs w:val="24"/>
              </w:rPr>
            </w:pPr>
            <w:r>
              <w:t>Sanam Hadadnosrati (7BBIF)</w:t>
            </w:r>
          </w:p>
        </w:tc>
        <w:tc>
          <w:tcPr>
            <w:tcW w:w="3020" w:type="dxa"/>
            <w:vAlign w:val="center"/>
          </w:tcPr>
          <w:p w14:paraId="29C86972" w14:textId="77777777" w:rsidR="007C36B7" w:rsidRPr="00A70282" w:rsidRDefault="007C36B7" w:rsidP="007C36B7">
            <w:pPr>
              <w:spacing w:before="120" w:after="120"/>
              <w:jc w:val="left"/>
              <w:rPr>
                <w:sz w:val="24"/>
                <w:szCs w:val="24"/>
              </w:rPr>
            </w:pPr>
            <w:r w:rsidRPr="00A70282">
              <w:rPr>
                <w:sz w:val="24"/>
                <w:szCs w:val="24"/>
              </w:rPr>
              <w:t>Projektleiter</w:t>
            </w:r>
          </w:p>
        </w:tc>
        <w:tc>
          <w:tcPr>
            <w:tcW w:w="3021" w:type="dxa"/>
            <w:vAlign w:val="center"/>
          </w:tcPr>
          <w:p w14:paraId="0882111C" w14:textId="0E0FE977" w:rsidR="007C36B7" w:rsidRPr="00A70282" w:rsidRDefault="008C233E" w:rsidP="007C36B7">
            <w:pPr>
              <w:spacing w:before="120" w:after="120"/>
              <w:jc w:val="left"/>
              <w:rPr>
                <w:sz w:val="24"/>
                <w:szCs w:val="24"/>
              </w:rPr>
            </w:pPr>
            <w:r w:rsidRPr="008C233E">
              <w:rPr>
                <w:sz w:val="24"/>
                <w:szCs w:val="24"/>
              </w:rPr>
              <w:t>Mag. Manfred Oberkersch</w:t>
            </w:r>
          </w:p>
        </w:tc>
      </w:tr>
      <w:tr w:rsidR="007C36B7" w:rsidRPr="00A93A87" w14:paraId="2AC74353" w14:textId="77777777" w:rsidTr="007C36B7">
        <w:tc>
          <w:tcPr>
            <w:tcW w:w="3020" w:type="dxa"/>
            <w:vAlign w:val="center"/>
          </w:tcPr>
          <w:p w14:paraId="56DC1180" w14:textId="39853A67" w:rsidR="007C36B7" w:rsidRPr="00A93A87" w:rsidRDefault="00A70282" w:rsidP="007C36B7">
            <w:pPr>
              <w:spacing w:before="120" w:after="120"/>
              <w:jc w:val="left"/>
              <w:rPr>
                <w:sz w:val="24"/>
                <w:szCs w:val="24"/>
              </w:rPr>
            </w:pPr>
            <w:r>
              <w:t>Sadaf Hadadnosrati (7BBIF)</w:t>
            </w:r>
          </w:p>
        </w:tc>
        <w:tc>
          <w:tcPr>
            <w:tcW w:w="3020" w:type="dxa"/>
            <w:vAlign w:val="center"/>
          </w:tcPr>
          <w:p w14:paraId="5398405B" w14:textId="77777777" w:rsidR="007C36B7" w:rsidRPr="00A70282" w:rsidRDefault="007C36B7" w:rsidP="007C36B7">
            <w:pPr>
              <w:spacing w:before="120" w:after="120"/>
              <w:jc w:val="left"/>
              <w:rPr>
                <w:sz w:val="24"/>
                <w:szCs w:val="24"/>
              </w:rPr>
            </w:pPr>
            <w:r w:rsidRPr="00A70282">
              <w:rPr>
                <w:sz w:val="24"/>
                <w:szCs w:val="24"/>
              </w:rPr>
              <w:t>Stv. Projektleiterin</w:t>
            </w:r>
          </w:p>
        </w:tc>
        <w:tc>
          <w:tcPr>
            <w:tcW w:w="3021" w:type="dxa"/>
            <w:vAlign w:val="center"/>
          </w:tcPr>
          <w:p w14:paraId="12E9B4BC" w14:textId="1F677E0E" w:rsidR="007C36B7" w:rsidRPr="00A70282" w:rsidRDefault="008C233E" w:rsidP="007C36B7">
            <w:pPr>
              <w:spacing w:before="120" w:after="120"/>
              <w:jc w:val="left"/>
              <w:rPr>
                <w:sz w:val="24"/>
                <w:szCs w:val="24"/>
              </w:rPr>
            </w:pPr>
            <w:r w:rsidRPr="008C233E">
              <w:rPr>
                <w:sz w:val="24"/>
                <w:szCs w:val="24"/>
              </w:rPr>
              <w:t>Dipl.-Ing. Walter Jaich</w:t>
            </w:r>
          </w:p>
        </w:tc>
      </w:tr>
    </w:tbl>
    <w:p w14:paraId="71C989DE" w14:textId="77777777" w:rsidR="007C36B7" w:rsidRPr="00A93A87" w:rsidRDefault="007C36B7" w:rsidP="007C36B7">
      <w:pPr>
        <w:rPr>
          <w:sz w:val="24"/>
          <w:szCs w:val="24"/>
        </w:rPr>
      </w:pPr>
    </w:p>
    <w:p w14:paraId="6E36F107" w14:textId="77777777" w:rsidR="00117F88" w:rsidRPr="00117F88" w:rsidRDefault="00A43099" w:rsidP="00C6333F">
      <w:pPr>
        <w:pStyle w:val="Heading1"/>
        <w:rPr>
          <w:rFonts w:eastAsia="Arial"/>
        </w:rPr>
      </w:pPr>
      <w:bookmarkStart w:id="4" w:name="_Toc73721234"/>
      <w:r w:rsidRPr="00A93A87">
        <w:t xml:space="preserve">Individuelle </w:t>
      </w:r>
      <w:r w:rsidRPr="00C6333F">
        <w:t>Aufgabenstellung</w:t>
      </w:r>
      <w:r w:rsidR="00117F88" w:rsidRPr="00C6333F">
        <w:t>en</w:t>
      </w:r>
    </w:p>
    <w:p w14:paraId="4597DAF8" w14:textId="3657C088" w:rsidR="00004BD0" w:rsidRDefault="00004BD0" w:rsidP="00004BD0">
      <w:pPr>
        <w:pStyle w:val="Heading3"/>
        <w:rPr>
          <w:rFonts w:ascii="Times New Roman" w:hAnsi="Times New Roman"/>
        </w:rPr>
      </w:pPr>
      <w:bookmarkStart w:id="5" w:name="_Toc73721243"/>
      <w:bookmarkEnd w:id="2"/>
      <w:bookmarkEnd w:id="4"/>
      <w:r>
        <w:t>Sanam Hadadnosrati – Individuelles Thema:</w:t>
      </w:r>
    </w:p>
    <w:p w14:paraId="6DB8443E"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b/>
          <w:bCs/>
          <w:sz w:val="20"/>
          <w:szCs w:val="22"/>
          <w:lang w:eastAsia="en-US"/>
        </w:rPr>
        <w:t>Backend-Entwicklung und Datenmanagement</w:t>
      </w:r>
    </w:p>
    <w:p w14:paraId="511EEACB"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Sanam Hadadnosrati ist für die Entwicklung der Backend-Struktur der Anwendung verantwortlich. Dazu gehört die Planung und Implementierung der Datenstruktur zur Speicherung von Trainings-, Ernährungs- und Fortschrittsdaten der Nutzer.</w:t>
      </w:r>
    </w:p>
    <w:p w14:paraId="2A2259B8"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Sie entwickelt die Logik zur Verwaltung von Trainingsarten, Übungen und zugehörigen Muskelgruppen. Außerdem implementiert sie Funktionen zur Speicherung und Verarbeitung der Nutzerdaten sowie zur Berechnung und Darstellung von Fortschritten und Statistiken.</w:t>
      </w:r>
    </w:p>
    <w:p w14:paraId="02D8B7DF"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Zusätzlich ist sie für die Integration der Datenbank und die Sicherstellung der korrekten Datenverarbeitung innerhalb der Anwendung verantwortlich.</w:t>
      </w:r>
    </w:p>
    <w:p w14:paraId="4F129930" w14:textId="77777777" w:rsidR="00004BD0" w:rsidRDefault="009A6345" w:rsidP="00004BD0">
      <w:r>
        <w:rPr>
          <w:noProof/>
        </w:rPr>
        <w:pict w14:anchorId="1D28E9A3">
          <v:rect id="_x0000_i1033" alt="" style="width:451.3pt;height:.05pt;mso-width-percent:0;mso-height-percent:0;mso-width-percent:0;mso-height-percent:0" o:hralign="center" o:hrstd="t" o:hr="t" fillcolor="#a0a0a0" stroked="f"/>
        </w:pict>
      </w:r>
    </w:p>
    <w:p w14:paraId="178BA29B" w14:textId="434BDA16" w:rsidR="00004BD0" w:rsidRDefault="00004BD0" w:rsidP="00004BD0">
      <w:pPr>
        <w:pStyle w:val="Heading3"/>
      </w:pPr>
      <w:r>
        <w:t>Sadaf Hadadnosrati – Individuelles Thema:</w:t>
      </w:r>
    </w:p>
    <w:p w14:paraId="62E9C875"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b/>
          <w:bCs/>
          <w:sz w:val="20"/>
          <w:szCs w:val="22"/>
          <w:lang w:eastAsia="en-US"/>
        </w:rPr>
        <w:t>Frontend-Entwicklung und Benutzeroberfläche</w:t>
      </w:r>
    </w:p>
    <w:p w14:paraId="3DBC1A87"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Sadaf Hadadnosrati ist für die Entwicklung der Benutzeroberfläche der Fitness-App verantwortlich. Dazu gehört die Gestaltung und Implementierung der verschiedenen Screens der Anwendung, wie Trainingsübersicht, Ernährungsbereich, Fortschrittsanzeige, Zielverwaltung und Einstellungsmenü.</w:t>
      </w:r>
    </w:p>
    <w:p w14:paraId="745287B4" w14:textId="77777777" w:rsidR="00004BD0" w:rsidRP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Sie implementiert die Benutzerinteraktion innerhalb der Anwendung und sorgt für eine intuitive und übersichtliche Darstellung der Funktionen. Dazu gehört auch die Integration der vom Backend bereitgestellten Daten in die Benutzeroberfläche.</w:t>
      </w:r>
    </w:p>
    <w:p w14:paraId="1D2CFC5A" w14:textId="77777777" w:rsidR="00004BD0" w:rsidRDefault="00004BD0" w:rsidP="00004BD0">
      <w:pPr>
        <w:pStyle w:val="NormalWeb"/>
        <w:rPr>
          <w:rFonts w:ascii="Titillium Web" w:eastAsiaTheme="minorHAnsi" w:hAnsi="Titillium Web" w:cstheme="minorBidi"/>
          <w:sz w:val="20"/>
          <w:szCs w:val="22"/>
          <w:lang w:eastAsia="en-US"/>
        </w:rPr>
      </w:pPr>
      <w:r w:rsidRPr="00004BD0">
        <w:rPr>
          <w:rFonts w:ascii="Titillium Web" w:eastAsiaTheme="minorHAnsi" w:hAnsi="Titillium Web" w:cstheme="minorBidi"/>
          <w:sz w:val="20"/>
          <w:szCs w:val="22"/>
          <w:lang w:eastAsia="en-US"/>
        </w:rPr>
        <w:t>Zusätzlich entwickelt sie optionale Erweiterungen wie eine einfache Mental-Health-Funktion, beispielsweise einen Mood-Tracker</w:t>
      </w:r>
    </w:p>
    <w:p w14:paraId="17944DA6" w14:textId="77777777" w:rsidR="00F55AF7" w:rsidRPr="00004BD0" w:rsidRDefault="00F55AF7" w:rsidP="00004BD0">
      <w:pPr>
        <w:pStyle w:val="NormalWeb"/>
        <w:rPr>
          <w:rFonts w:ascii="Titillium Web" w:eastAsiaTheme="minorHAnsi" w:hAnsi="Titillium Web" w:cstheme="minorBidi"/>
          <w:sz w:val="20"/>
          <w:szCs w:val="22"/>
          <w:lang w:eastAsia="en-US"/>
        </w:rPr>
      </w:pPr>
    </w:p>
    <w:p w14:paraId="022A3C27" w14:textId="77777777" w:rsidR="00F55AF7" w:rsidRPr="00F55AF7" w:rsidRDefault="00F55AF7" w:rsidP="00F55AF7">
      <w:pPr>
        <w:pStyle w:val="NormalWeb"/>
        <w:rPr>
          <w:rFonts w:ascii="Titillium Web" w:eastAsiaTheme="minorHAnsi" w:hAnsi="Titillium Web" w:cstheme="minorBidi"/>
          <w:sz w:val="22"/>
          <w:szCs w:val="28"/>
          <w:lang w:eastAsia="en-US"/>
        </w:rPr>
      </w:pPr>
      <w:bookmarkStart w:id="6" w:name="_Toc73721248"/>
      <w:bookmarkEnd w:id="5"/>
      <w:r w:rsidRPr="00F55AF7">
        <w:rPr>
          <w:rFonts w:ascii="Titillium Web" w:eastAsiaTheme="minorHAnsi" w:hAnsi="Titillium Web" w:cstheme="minorBidi"/>
          <w:sz w:val="22"/>
          <w:szCs w:val="28"/>
          <w:lang w:eastAsia="en-US"/>
        </w:rPr>
        <w:lastRenderedPageBreak/>
        <w:t>4 Projektziele</w:t>
      </w:r>
    </w:p>
    <w:p w14:paraId="295247D6" w14:textId="7F1264C3"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4.1</w:t>
      </w:r>
      <w:r w:rsidRPr="00F55AF7">
        <w:rPr>
          <w:rFonts w:ascii="Titillium Web" w:eastAsiaTheme="minorHAnsi" w:hAnsi="Titillium Web" w:cstheme="minorBidi"/>
          <w:sz w:val="20"/>
          <w:szCs w:val="22"/>
          <w:lang w:eastAsia="en-US"/>
        </w:rPr>
        <w:t xml:space="preserve"> </w:t>
      </w:r>
      <w:r w:rsidRPr="00F55AF7">
        <w:rPr>
          <w:rFonts w:ascii="Titillium Web" w:eastAsiaTheme="minorHAnsi" w:hAnsi="Titillium Web" w:cstheme="minorBidi"/>
          <w:b/>
          <w:bCs/>
          <w:sz w:val="20"/>
          <w:szCs w:val="22"/>
          <w:lang w:eastAsia="en-US"/>
        </w:rPr>
        <w:t>MUSS Ziele</w:t>
      </w:r>
    </w:p>
    <w:p w14:paraId="549AA1E7" w14:textId="02757BD3"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 xml:space="preserve">4.1.1 </w:t>
      </w:r>
      <w:r w:rsidRPr="00F55AF7">
        <w:rPr>
          <w:rFonts w:ascii="Titillium Web" w:eastAsiaTheme="minorHAnsi" w:hAnsi="Titillium Web" w:cstheme="minorBidi"/>
          <w:sz w:val="20"/>
          <w:szCs w:val="22"/>
          <w:lang w:eastAsia="en-US"/>
        </w:rPr>
        <w:t>Benutzerprofil und Datenverwaltung</w:t>
      </w:r>
    </w:p>
    <w:p w14:paraId="4B41FE7F"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ermöglicht es Nutzern, ein persönliches Benutzerprofil zu erstellen und ihre grundlegenden Daten zu verwalten. Dazu gehören beispielsweise Name, Alter, Gewicht und persönliche Trainingsziele.</w:t>
      </w:r>
      <w:r w:rsidRPr="00F55AF7">
        <w:rPr>
          <w:rFonts w:ascii="Titillium Web" w:eastAsiaTheme="minorHAnsi" w:hAnsi="Titillium Web" w:cstheme="minorBidi"/>
          <w:sz w:val="20"/>
          <w:szCs w:val="22"/>
          <w:lang w:eastAsia="en-US"/>
        </w:rPr>
        <w:br/>
        <w:t>Die Benutzerdaten werden innerhalb der Anwendung gespeichert und können jederzeit vom Nutzer bearbeitet werden. Die Daten werden strukturiert gespeichert und bilden die Grundlage für weitere Funktionen der App.</w:t>
      </w:r>
    </w:p>
    <w:p w14:paraId="3DCD3756"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0808DB4A">
          <v:rect id="_x0000_i1032" alt="" style="width:451.3pt;height:.05pt;mso-width-percent:0;mso-height-percent:0;mso-width-percent:0;mso-height-percent:0" o:hralign="center" o:hrstd="t" o:hr="t" fillcolor="#a0a0a0" stroked="f"/>
        </w:pict>
      </w:r>
    </w:p>
    <w:p w14:paraId="04D0B8FC" w14:textId="377EF204"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 xml:space="preserve">4.1.2 </w:t>
      </w:r>
      <w:r w:rsidRPr="00F55AF7">
        <w:rPr>
          <w:rFonts w:ascii="Titillium Web" w:eastAsiaTheme="minorHAnsi" w:hAnsi="Titillium Web" w:cstheme="minorBidi"/>
          <w:sz w:val="20"/>
          <w:szCs w:val="22"/>
          <w:lang w:eastAsia="en-US"/>
        </w:rPr>
        <w:t>Trainingsverwaltung und Muskelgruppen</w:t>
      </w:r>
    </w:p>
    <w:p w14:paraId="56554DBF"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enthält einen Trainingsbereich, in dem verschiedene Übungen und Trainingsarten implementiert sind. Jede Übung wird einer bestimmten Muskelgruppe zugeordnet.</w:t>
      </w:r>
      <w:r w:rsidRPr="00F55AF7">
        <w:rPr>
          <w:rFonts w:ascii="Titillium Web" w:eastAsiaTheme="minorHAnsi" w:hAnsi="Titillium Web" w:cstheme="minorBidi"/>
          <w:sz w:val="20"/>
          <w:szCs w:val="22"/>
          <w:lang w:eastAsia="en-US"/>
        </w:rPr>
        <w:br/>
        <w:t>Benutzer können Trainingseinheiten erstellen und während des Trainings Wiederholungen, Gewichte und Trainingsdaten dokumentieren. Die Trainingsdaten werden gespeichert und können später wieder abgerufen werden.</w:t>
      </w:r>
    </w:p>
    <w:p w14:paraId="21948D0D"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56D14D5E">
          <v:rect id="_x0000_i1031" alt="" style="width:451.3pt;height:.05pt;mso-width-percent:0;mso-height-percent:0;mso-width-percent:0;mso-height-percent:0" o:hralign="center" o:hrstd="t" o:hr="t" fillcolor="#a0a0a0" stroked="f"/>
        </w:pict>
      </w:r>
    </w:p>
    <w:p w14:paraId="5AF3FE71" w14:textId="271FB6D6"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 xml:space="preserve">4.1.3 </w:t>
      </w:r>
      <w:r w:rsidRPr="00F55AF7">
        <w:rPr>
          <w:rFonts w:ascii="Titillium Web" w:eastAsiaTheme="minorHAnsi" w:hAnsi="Titillium Web" w:cstheme="minorBidi"/>
          <w:sz w:val="20"/>
          <w:szCs w:val="22"/>
          <w:lang w:eastAsia="en-US"/>
        </w:rPr>
        <w:t>Fortschrittsanalyse und Ziele</w:t>
      </w:r>
    </w:p>
    <w:p w14:paraId="5D752345"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ermöglicht es Nutzern, persönliche Fitnessziele zu definieren und ihre Fortschritte zu verfolgen.</w:t>
      </w:r>
      <w:r w:rsidRPr="00F55AF7">
        <w:rPr>
          <w:rFonts w:ascii="Titillium Web" w:eastAsiaTheme="minorHAnsi" w:hAnsi="Titillium Web" w:cstheme="minorBidi"/>
          <w:sz w:val="20"/>
          <w:szCs w:val="22"/>
          <w:lang w:eastAsia="en-US"/>
        </w:rPr>
        <w:br/>
        <w:t>Die gespeicherten Trainingsdaten werden analysiert und in einer übersichtlichen Form dargestellt. Dadurch können Nutzer ihre Entwicklung über einen bestimmten Zeitraum nachvollziehen.</w:t>
      </w:r>
    </w:p>
    <w:p w14:paraId="71D6EF52"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369204C9">
          <v:rect id="_x0000_i1030" alt="" style="width:451.3pt;height:.05pt;mso-width-percent:0;mso-height-percent:0;mso-width-percent:0;mso-height-percent:0" o:hralign="center" o:hrstd="t" o:hr="t" fillcolor="#a0a0a0" stroked="f"/>
        </w:pict>
      </w:r>
    </w:p>
    <w:p w14:paraId="5DA81426" w14:textId="7EB76BE4"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 xml:space="preserve">4.1.4 </w:t>
      </w:r>
      <w:r w:rsidRPr="00F55AF7">
        <w:rPr>
          <w:rFonts w:ascii="Titillium Web" w:eastAsiaTheme="minorHAnsi" w:hAnsi="Titillium Web" w:cstheme="minorBidi"/>
          <w:sz w:val="20"/>
          <w:szCs w:val="22"/>
          <w:lang w:eastAsia="en-US"/>
        </w:rPr>
        <w:t>Ernährungsbereich (Nutrition)</w:t>
      </w:r>
    </w:p>
    <w:p w14:paraId="1419DD49"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enthält einen Ernährungsbereich, in dem verschiedene Gerichte gespeichert sind.</w:t>
      </w:r>
      <w:r w:rsidRPr="00F55AF7">
        <w:rPr>
          <w:rFonts w:ascii="Titillium Web" w:eastAsiaTheme="minorHAnsi" w:hAnsi="Titillium Web" w:cstheme="minorBidi"/>
          <w:sz w:val="20"/>
          <w:szCs w:val="22"/>
          <w:lang w:eastAsia="en-US"/>
        </w:rPr>
        <w:br/>
        <w:t>Benutzer können Informationen zu verschiedenen Mahlzeiten abrufen und ihre Ernährung besser planen. Dieser Bereich unterstützt Nutzer dabei, ihre Fitnessziele auch durch eine passende Ernährung zu verfolgen.</w:t>
      </w:r>
    </w:p>
    <w:p w14:paraId="3F4AE714"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1ACE739B">
          <v:rect id="_x0000_i1029" alt="" style="width:451.3pt;height:.05pt;mso-width-percent:0;mso-height-percent:0;mso-width-percent:0;mso-height-percent:0" o:hralign="center" o:hrstd="t" o:hr="t" fillcolor="#a0a0a0" stroked="f"/>
        </w:pict>
      </w:r>
    </w:p>
    <w:p w14:paraId="378FAE87" w14:textId="75334B60" w:rsidR="00F55AF7" w:rsidRPr="00F55AF7" w:rsidRDefault="00F55AF7" w:rsidP="00F55AF7">
      <w:pPr>
        <w:pStyle w:val="NormalWeb"/>
        <w:rPr>
          <w:rFonts w:ascii="Titillium Web" w:eastAsiaTheme="minorHAnsi" w:hAnsi="Titillium Web" w:cstheme="minorBidi"/>
          <w:sz w:val="20"/>
          <w:szCs w:val="22"/>
          <w:lang w:eastAsia="en-US"/>
        </w:rPr>
      </w:pPr>
      <w:r>
        <w:rPr>
          <w:rFonts w:ascii="Titillium Web" w:eastAsiaTheme="minorHAnsi" w:hAnsi="Titillium Web" w:cstheme="minorBidi"/>
          <w:sz w:val="20"/>
          <w:szCs w:val="22"/>
          <w:lang w:eastAsia="en-US"/>
        </w:rPr>
        <w:t xml:space="preserve">4.1.5 </w:t>
      </w:r>
      <w:r w:rsidRPr="00F55AF7">
        <w:rPr>
          <w:rFonts w:ascii="Titillium Web" w:eastAsiaTheme="minorHAnsi" w:hAnsi="Titillium Web" w:cstheme="minorBidi"/>
          <w:sz w:val="20"/>
          <w:szCs w:val="22"/>
          <w:lang w:eastAsia="en-US"/>
        </w:rPr>
        <w:t>Einstellungsbereich (Settings)</w:t>
      </w:r>
    </w:p>
    <w:p w14:paraId="1E2736BB"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enthält einen Einstellungsbereich, in dem Benutzer ihre persönlichen Daten sowie verschiedene Einstellungen der App verwalten können. Dazu gehören beispielsweise Profilinformationen oder grundlegende App-Einstellungen.</w:t>
      </w:r>
    </w:p>
    <w:p w14:paraId="616B548F"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lastRenderedPageBreak/>
        <w:pict w14:anchorId="7D35B9F3">
          <v:rect id="_x0000_i1028" alt="" style="width:451.3pt;height:.05pt;mso-width-percent:0;mso-height-percent:0;mso-width-percent:0;mso-height-percent:0" o:hralign="center" o:hrstd="t" o:hr="t" fillcolor="#a0a0a0" stroked="f"/>
        </w:pict>
      </w:r>
    </w:p>
    <w:p w14:paraId="6D97EDBA"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 xml:space="preserve">4.2 </w:t>
      </w:r>
      <w:r w:rsidRPr="00F55AF7">
        <w:rPr>
          <w:rFonts w:ascii="Titillium Web" w:eastAsiaTheme="minorHAnsi" w:hAnsi="Titillium Web" w:cstheme="minorBidi"/>
          <w:b/>
          <w:bCs/>
          <w:sz w:val="20"/>
          <w:szCs w:val="22"/>
          <w:lang w:eastAsia="en-US"/>
        </w:rPr>
        <w:t>ZUSATZ Ziele (optional)</w:t>
      </w:r>
    </w:p>
    <w:p w14:paraId="7887FB78"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4.2.1 Mental Health Unterstützung</w:t>
      </w:r>
    </w:p>
    <w:p w14:paraId="13C71106"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Optional wird eine einfache Funktion zur Unterstützung des mentalen Wohlbefindens integriert.</w:t>
      </w:r>
      <w:r w:rsidRPr="00F55AF7">
        <w:rPr>
          <w:rFonts w:ascii="Titillium Web" w:eastAsiaTheme="minorHAnsi" w:hAnsi="Titillium Web" w:cstheme="minorBidi"/>
          <w:sz w:val="20"/>
          <w:szCs w:val="22"/>
          <w:lang w:eastAsia="en-US"/>
        </w:rPr>
        <w:br/>
        <w:t>Beispielsweise kann ein Mood-Tracker implementiert werden, mit dem Nutzer ihre tägliche Stimmung dokumentieren können. Dadurch soll die Anwendung nicht nur die körperliche Fitness, sondern auch das allgemeine Wohlbefinden unterstützen.</w:t>
      </w:r>
    </w:p>
    <w:p w14:paraId="56E4D258"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112BABC5">
          <v:rect id="_x0000_i1027" alt="" style="width:451.3pt;height:.05pt;mso-width-percent:0;mso-height-percent:0;mso-width-percent:0;mso-height-percent:0" o:hralign="center" o:hrstd="t" o:hr="t" fillcolor="#a0a0a0" stroked="f"/>
        </w:pict>
      </w:r>
    </w:p>
    <w:p w14:paraId="23665888"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 xml:space="preserve">4.3 </w:t>
      </w:r>
      <w:r w:rsidRPr="00F55AF7">
        <w:rPr>
          <w:rFonts w:ascii="Titillium Web" w:eastAsiaTheme="minorHAnsi" w:hAnsi="Titillium Web" w:cstheme="minorBidi"/>
          <w:b/>
          <w:bCs/>
          <w:sz w:val="20"/>
          <w:szCs w:val="22"/>
          <w:lang w:eastAsia="en-US"/>
        </w:rPr>
        <w:t>NICHT Ziele</w:t>
      </w:r>
    </w:p>
    <w:p w14:paraId="285F15BA"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wird ausschließlich als mobile Fitness-App entwickelt und umfasst keine Integration mit externen Fitnessgeräten oder Smartwatches.</w:t>
      </w:r>
      <w:r w:rsidRPr="00F55AF7">
        <w:rPr>
          <w:rFonts w:ascii="Titillium Web" w:eastAsiaTheme="minorHAnsi" w:hAnsi="Titillium Web" w:cstheme="minorBidi"/>
          <w:sz w:val="20"/>
          <w:szCs w:val="22"/>
          <w:lang w:eastAsia="en-US"/>
        </w:rPr>
        <w:br/>
        <w:t>Es wird kein medizinisches Trainingssystem entwickelt und keine professionelle Ernährungsberatung angeboten.</w:t>
      </w:r>
      <w:r w:rsidRPr="00F55AF7">
        <w:rPr>
          <w:rFonts w:ascii="Titillium Web" w:eastAsiaTheme="minorHAnsi" w:hAnsi="Titillium Web" w:cstheme="minorBidi"/>
          <w:sz w:val="20"/>
          <w:szCs w:val="22"/>
          <w:lang w:eastAsia="en-US"/>
        </w:rPr>
        <w:br/>
        <w:t>Außerdem wird kein soziales Netzwerk oder Online-Kommunikationssystem innerhalb der Anwendung implementiert.</w:t>
      </w:r>
    </w:p>
    <w:p w14:paraId="62D13C83"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53696E38">
          <v:rect id="_x0000_i1026" alt="" style="width:451.3pt;height:.05pt;mso-width-percent:0;mso-height-percent:0;mso-width-percent:0;mso-height-percent:0" o:hralign="center" o:hrstd="t" o:hr="t" fillcolor="#a0a0a0" stroked="f"/>
        </w:pict>
      </w:r>
    </w:p>
    <w:p w14:paraId="100B536C"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 xml:space="preserve">5 </w:t>
      </w:r>
      <w:r w:rsidRPr="00F55AF7">
        <w:rPr>
          <w:rFonts w:ascii="Titillium Web" w:eastAsiaTheme="minorHAnsi" w:hAnsi="Titillium Web" w:cstheme="minorBidi"/>
          <w:b/>
          <w:bCs/>
          <w:sz w:val="20"/>
          <w:szCs w:val="22"/>
          <w:lang w:eastAsia="en-US"/>
        </w:rPr>
        <w:t>Geplante Ergebnisse</w:t>
      </w:r>
    </w:p>
    <w:p w14:paraId="1D8C03F1"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Im Rahmen der Diplomarbeit soll eine funktionsfähige mobile Fitness-Applikation entwickelt werden.</w:t>
      </w:r>
      <w:r w:rsidRPr="00F55AF7">
        <w:rPr>
          <w:rFonts w:ascii="Titillium Web" w:eastAsiaTheme="minorHAnsi" w:hAnsi="Titillium Web" w:cstheme="minorBidi"/>
          <w:sz w:val="20"/>
          <w:szCs w:val="22"/>
          <w:lang w:eastAsia="en-US"/>
        </w:rPr>
        <w:br/>
        <w:t>Zusätzlich entstehen eine technische Dokumentation der Anwendung sowie eine Präsentation der wichtigsten Funktionen der App.</w:t>
      </w:r>
    </w:p>
    <w:p w14:paraId="1F8006C0" w14:textId="77777777" w:rsidR="00F55AF7" w:rsidRPr="00F55AF7" w:rsidRDefault="00F55AF7" w:rsidP="00F55AF7">
      <w:pPr>
        <w:pStyle w:val="NormalWeb"/>
        <w:rPr>
          <w:rFonts w:ascii="Titillium Web" w:eastAsiaTheme="minorHAnsi" w:hAnsi="Titillium Web" w:cstheme="minorBidi"/>
          <w:sz w:val="20"/>
          <w:szCs w:val="22"/>
          <w:lang w:eastAsia="en-US"/>
        </w:rPr>
      </w:pPr>
      <w:r w:rsidRPr="00F55AF7">
        <w:rPr>
          <w:rFonts w:ascii="Titillium Web" w:eastAsiaTheme="minorHAnsi" w:hAnsi="Titillium Web" w:cstheme="minorBidi"/>
          <w:sz w:val="20"/>
          <w:szCs w:val="22"/>
          <w:lang w:eastAsia="en-US"/>
        </w:rPr>
        <w:t>Die Anwendung demonstriert die Verwaltung von Trainingsdaten, Ernährungsinformationen, persönlichen Zielen und Fortschritten der Nutzer.</w:t>
      </w:r>
    </w:p>
    <w:p w14:paraId="0D8FB132" w14:textId="77777777" w:rsidR="00F55AF7" w:rsidRPr="00F55AF7" w:rsidRDefault="009A6345" w:rsidP="00F55AF7">
      <w:pPr>
        <w:pStyle w:val="NormalWeb"/>
        <w:rPr>
          <w:rFonts w:ascii="Titillium Web" w:eastAsiaTheme="minorHAnsi" w:hAnsi="Titillium Web" w:cstheme="minorBidi"/>
          <w:sz w:val="20"/>
          <w:szCs w:val="22"/>
          <w:lang w:eastAsia="en-US"/>
        </w:rPr>
      </w:pPr>
      <w:r w:rsidRPr="009A6345">
        <w:rPr>
          <w:rFonts w:ascii="Titillium Web" w:eastAsiaTheme="minorHAnsi" w:hAnsi="Titillium Web" w:cstheme="minorBidi"/>
          <w:noProof/>
          <w:sz w:val="20"/>
          <w:szCs w:val="22"/>
          <w:lang w:eastAsia="en-US"/>
        </w:rPr>
        <w:pict w14:anchorId="0EB64964">
          <v:rect id="_x0000_i1025" alt="" style="width:451.3pt;height:.05pt;mso-width-percent:0;mso-height-percent:0;mso-width-percent:0;mso-height-percent:0" o:hralign="center" o:hrstd="t" o:hr="t" fillcolor="#a0a0a0" stroked="f"/>
        </w:pict>
      </w:r>
    </w:p>
    <w:p w14:paraId="7D6F0964" w14:textId="77777777" w:rsidR="00F27D8C" w:rsidRPr="00A93A87" w:rsidRDefault="00F27D8C" w:rsidP="00F27D8C">
      <w:pPr>
        <w:pStyle w:val="Heading1"/>
        <w:rPr>
          <w:szCs w:val="24"/>
        </w:rPr>
      </w:pPr>
      <w:r w:rsidRPr="00A93A87">
        <w:rPr>
          <w:szCs w:val="24"/>
        </w:rPr>
        <w:t>Meilensteine</w:t>
      </w:r>
      <w:bookmarkEnd w:id="6"/>
    </w:p>
    <w:tbl>
      <w:tblPr>
        <w:tblStyle w:val="TableGrid"/>
        <w:tblW w:w="9067" w:type="dxa"/>
        <w:tblLook w:val="04A0" w:firstRow="1" w:lastRow="0" w:firstColumn="1" w:lastColumn="0" w:noHBand="0" w:noVBand="1"/>
      </w:tblPr>
      <w:tblGrid>
        <w:gridCol w:w="3020"/>
        <w:gridCol w:w="6047"/>
      </w:tblGrid>
      <w:tr w:rsidR="00F27D8C" w:rsidRPr="00A93A87" w14:paraId="00EB3147" w14:textId="77777777" w:rsidTr="00F27D8C">
        <w:tc>
          <w:tcPr>
            <w:tcW w:w="3020" w:type="dxa"/>
            <w:vAlign w:val="center"/>
          </w:tcPr>
          <w:p w14:paraId="27C83B8A" w14:textId="77777777" w:rsidR="00F27D8C" w:rsidRPr="00A93A87" w:rsidRDefault="00F27D8C" w:rsidP="00E51EB7">
            <w:pPr>
              <w:spacing w:before="120" w:after="120"/>
              <w:jc w:val="center"/>
              <w:rPr>
                <w:b/>
                <w:sz w:val="24"/>
                <w:szCs w:val="24"/>
              </w:rPr>
            </w:pPr>
            <w:r w:rsidRPr="00A93A87">
              <w:rPr>
                <w:b/>
                <w:sz w:val="24"/>
                <w:szCs w:val="24"/>
              </w:rPr>
              <w:t>Datum</w:t>
            </w:r>
          </w:p>
        </w:tc>
        <w:tc>
          <w:tcPr>
            <w:tcW w:w="6047" w:type="dxa"/>
            <w:vAlign w:val="center"/>
          </w:tcPr>
          <w:p w14:paraId="47A0DA80" w14:textId="77777777" w:rsidR="00F27D8C" w:rsidRPr="00A93A87" w:rsidRDefault="00F27D8C" w:rsidP="00E51EB7">
            <w:pPr>
              <w:spacing w:before="120" w:after="120"/>
              <w:jc w:val="center"/>
              <w:rPr>
                <w:b/>
                <w:sz w:val="24"/>
                <w:szCs w:val="24"/>
              </w:rPr>
            </w:pPr>
            <w:r w:rsidRPr="00A93A87">
              <w:rPr>
                <w:b/>
                <w:sz w:val="24"/>
                <w:szCs w:val="24"/>
              </w:rPr>
              <w:t>Meilenstein</w:t>
            </w:r>
          </w:p>
        </w:tc>
      </w:tr>
      <w:tr w:rsidR="00F27D8C" w:rsidRPr="00A93A87" w14:paraId="3AFC7A3B" w14:textId="77777777" w:rsidTr="00F27D8C">
        <w:tc>
          <w:tcPr>
            <w:tcW w:w="3020" w:type="dxa"/>
            <w:vAlign w:val="center"/>
          </w:tcPr>
          <w:p w14:paraId="59CE1CED" w14:textId="4FAFC374" w:rsidR="00F27D8C" w:rsidRPr="00A93A87" w:rsidRDefault="008D237A" w:rsidP="00E51EB7">
            <w:pPr>
              <w:spacing w:before="120" w:after="120"/>
              <w:jc w:val="left"/>
              <w:rPr>
                <w:sz w:val="24"/>
                <w:szCs w:val="24"/>
              </w:rPr>
            </w:pPr>
            <w:r>
              <w:t>Oktober 2025</w:t>
            </w:r>
          </w:p>
        </w:tc>
        <w:tc>
          <w:tcPr>
            <w:tcW w:w="6047" w:type="dxa"/>
            <w:vAlign w:val="center"/>
          </w:tcPr>
          <w:p w14:paraId="5338896A" w14:textId="7D6260CA" w:rsidR="00F27D8C" w:rsidRPr="00A93A87" w:rsidRDefault="008D237A" w:rsidP="00E51EB7">
            <w:pPr>
              <w:spacing w:before="120" w:after="120"/>
              <w:jc w:val="left"/>
              <w:rPr>
                <w:sz w:val="24"/>
                <w:szCs w:val="24"/>
              </w:rPr>
            </w:pPr>
            <w:r>
              <w:t>Projektstart, Detailplanung, Festlegung der Anforderungen (Use Cases, Funktionen)</w:t>
            </w:r>
          </w:p>
        </w:tc>
      </w:tr>
      <w:tr w:rsidR="00F27D8C" w:rsidRPr="00A93A87" w14:paraId="51328714" w14:textId="77777777" w:rsidTr="008D237A">
        <w:tc>
          <w:tcPr>
            <w:tcW w:w="3020" w:type="dxa"/>
            <w:tcBorders>
              <w:bottom w:val="single" w:sz="4" w:space="0" w:color="auto"/>
            </w:tcBorders>
            <w:vAlign w:val="center"/>
          </w:tcPr>
          <w:p w14:paraId="02E9F14B" w14:textId="10A8E7CD" w:rsidR="00F27D8C" w:rsidRPr="00A93A87" w:rsidRDefault="008D237A" w:rsidP="00E51EB7">
            <w:pPr>
              <w:spacing w:before="120" w:after="120"/>
              <w:jc w:val="left"/>
              <w:rPr>
                <w:sz w:val="24"/>
                <w:szCs w:val="24"/>
              </w:rPr>
            </w:pPr>
            <w:r>
              <w:t>November 2025</w:t>
            </w:r>
          </w:p>
        </w:tc>
        <w:tc>
          <w:tcPr>
            <w:tcW w:w="6047" w:type="dxa"/>
            <w:vAlign w:val="center"/>
          </w:tcPr>
          <w:p w14:paraId="63DA8523" w14:textId="65F6C47B" w:rsidR="00F27D8C" w:rsidRPr="00A93A87" w:rsidRDefault="008D237A" w:rsidP="00E51EB7">
            <w:pPr>
              <w:spacing w:before="120" w:after="120"/>
              <w:jc w:val="left"/>
              <w:rPr>
                <w:sz w:val="24"/>
                <w:szCs w:val="24"/>
              </w:rPr>
            </w:pPr>
            <w:r>
              <w:t>Entwurf der Systemarchitektur und Datenbankstruktur</w:t>
            </w:r>
          </w:p>
        </w:tc>
      </w:tr>
      <w:tr w:rsidR="00F27D8C" w:rsidRPr="00A93A87" w14:paraId="488EA7B2" w14:textId="77777777" w:rsidTr="008D237A">
        <w:tc>
          <w:tcPr>
            <w:tcW w:w="3020" w:type="dxa"/>
            <w:vAlign w:val="center"/>
          </w:tcPr>
          <w:p w14:paraId="1A74E24F" w14:textId="3A2EEB25" w:rsidR="00F27D8C" w:rsidRPr="00A93A87" w:rsidRDefault="008D237A" w:rsidP="00E51EB7">
            <w:pPr>
              <w:spacing w:before="120" w:after="120"/>
              <w:jc w:val="left"/>
              <w:rPr>
                <w:rFonts w:cs="Arial"/>
                <w:sz w:val="24"/>
                <w:szCs w:val="24"/>
              </w:rPr>
            </w:pPr>
            <w:r>
              <w:t>Dezember 2025</w:t>
            </w:r>
          </w:p>
        </w:tc>
        <w:tc>
          <w:tcPr>
            <w:tcW w:w="6047" w:type="dxa"/>
            <w:vAlign w:val="center"/>
          </w:tcPr>
          <w:p w14:paraId="111AB496" w14:textId="4C7F02BA" w:rsidR="008D237A" w:rsidRPr="008D237A" w:rsidRDefault="008D237A" w:rsidP="008D237A">
            <w:pPr>
              <w:spacing w:before="120" w:after="120"/>
              <w:jc w:val="left"/>
            </w:pPr>
            <w:r>
              <w:t>Erste Implementierung Backend (Datenbank, Grundlogik)</w:t>
            </w:r>
          </w:p>
        </w:tc>
      </w:tr>
      <w:tr w:rsidR="008D237A" w:rsidRPr="00A93A87" w14:paraId="1FC96990" w14:textId="77777777" w:rsidTr="008D237A">
        <w:tc>
          <w:tcPr>
            <w:tcW w:w="3020" w:type="dxa"/>
            <w:vAlign w:val="center"/>
          </w:tcPr>
          <w:p w14:paraId="2D559595" w14:textId="31E561EE" w:rsidR="008D237A" w:rsidRDefault="008D237A" w:rsidP="00E51EB7">
            <w:pPr>
              <w:spacing w:before="120" w:after="120"/>
              <w:jc w:val="left"/>
            </w:pPr>
            <w:r>
              <w:t>Jänner 2026</w:t>
            </w:r>
          </w:p>
        </w:tc>
        <w:tc>
          <w:tcPr>
            <w:tcW w:w="6047" w:type="dxa"/>
            <w:vAlign w:val="center"/>
          </w:tcPr>
          <w:p w14:paraId="4758412E" w14:textId="56386041" w:rsidR="008D237A" w:rsidRDefault="008D237A" w:rsidP="008D237A">
            <w:pPr>
              <w:spacing w:before="120" w:after="120"/>
              <w:jc w:val="left"/>
            </w:pPr>
            <w:r>
              <w:t>Erste Implementierung Frontend (Grundstruktur der Screens)</w:t>
            </w:r>
          </w:p>
        </w:tc>
      </w:tr>
      <w:tr w:rsidR="008D237A" w:rsidRPr="00A93A87" w14:paraId="3E97C346" w14:textId="77777777" w:rsidTr="008D237A">
        <w:tc>
          <w:tcPr>
            <w:tcW w:w="3020" w:type="dxa"/>
            <w:vAlign w:val="center"/>
          </w:tcPr>
          <w:p w14:paraId="0CE389B7" w14:textId="394C0E86" w:rsidR="008D237A" w:rsidRDefault="008D237A" w:rsidP="00E51EB7">
            <w:pPr>
              <w:spacing w:before="120" w:after="120"/>
              <w:jc w:val="left"/>
            </w:pPr>
            <w:r>
              <w:lastRenderedPageBreak/>
              <w:t>Februar 2026</w:t>
            </w:r>
          </w:p>
        </w:tc>
        <w:tc>
          <w:tcPr>
            <w:tcW w:w="6047" w:type="dxa"/>
            <w:vAlign w:val="center"/>
          </w:tcPr>
          <w:p w14:paraId="1026E123" w14:textId="0B3C6D9C" w:rsidR="008D237A" w:rsidRDefault="00554950" w:rsidP="008D237A">
            <w:pPr>
              <w:spacing w:before="120" w:after="120"/>
              <w:jc w:val="left"/>
            </w:pPr>
            <w:r>
              <w:t>Verbindung von Backend und Frontend (API, Datenaustausch)</w:t>
            </w:r>
          </w:p>
        </w:tc>
      </w:tr>
      <w:tr w:rsidR="008D237A" w:rsidRPr="00A93A87" w14:paraId="3548E5E6" w14:textId="77777777" w:rsidTr="008D237A">
        <w:tc>
          <w:tcPr>
            <w:tcW w:w="3020" w:type="dxa"/>
            <w:vAlign w:val="center"/>
          </w:tcPr>
          <w:p w14:paraId="5F2B19D0" w14:textId="41B91108" w:rsidR="008D237A" w:rsidRDefault="00554950" w:rsidP="00E51EB7">
            <w:pPr>
              <w:spacing w:before="120" w:after="120"/>
              <w:jc w:val="left"/>
            </w:pPr>
            <w:r>
              <w:t>März 2026</w:t>
            </w:r>
          </w:p>
        </w:tc>
        <w:tc>
          <w:tcPr>
            <w:tcW w:w="6047" w:type="dxa"/>
            <w:vAlign w:val="center"/>
          </w:tcPr>
          <w:p w14:paraId="138A220C" w14:textId="7447AB29" w:rsidR="008D237A" w:rsidRDefault="00554950" w:rsidP="008D237A">
            <w:pPr>
              <w:spacing w:before="120" w:after="120"/>
              <w:jc w:val="left"/>
            </w:pPr>
            <w:r>
              <w:t>Implementierung der Hauptfunktionen (Training, Ernährung, Fortschritt)</w:t>
            </w:r>
          </w:p>
        </w:tc>
      </w:tr>
      <w:tr w:rsidR="008D237A" w:rsidRPr="00A93A87" w14:paraId="75392BE3" w14:textId="77777777" w:rsidTr="008D237A">
        <w:tc>
          <w:tcPr>
            <w:tcW w:w="3020" w:type="dxa"/>
            <w:vAlign w:val="center"/>
          </w:tcPr>
          <w:p w14:paraId="36B99CA6" w14:textId="65FA33A8" w:rsidR="008D237A" w:rsidRDefault="00554950" w:rsidP="00E51EB7">
            <w:pPr>
              <w:spacing w:before="120" w:after="120"/>
              <w:jc w:val="left"/>
            </w:pPr>
            <w:r>
              <w:t>April 2026</w:t>
            </w:r>
          </w:p>
        </w:tc>
        <w:tc>
          <w:tcPr>
            <w:tcW w:w="6047" w:type="dxa"/>
            <w:vAlign w:val="center"/>
          </w:tcPr>
          <w:p w14:paraId="09BB65B3" w14:textId="74C63B13" w:rsidR="008D237A" w:rsidRDefault="00554950" w:rsidP="008D237A">
            <w:pPr>
              <w:spacing w:before="120" w:after="120"/>
              <w:jc w:val="left"/>
            </w:pPr>
            <w:r>
              <w:t>Erweiterungen und Zusatzfunktionen (Mood-Tracker optional)</w:t>
            </w:r>
          </w:p>
        </w:tc>
      </w:tr>
      <w:tr w:rsidR="008D237A" w:rsidRPr="00A93A87" w14:paraId="476E5F87" w14:textId="77777777" w:rsidTr="008D237A">
        <w:tc>
          <w:tcPr>
            <w:tcW w:w="3020" w:type="dxa"/>
            <w:vAlign w:val="center"/>
          </w:tcPr>
          <w:p w14:paraId="6C8741D9" w14:textId="0BFC56CF" w:rsidR="008D237A" w:rsidRDefault="00554950" w:rsidP="00E51EB7">
            <w:pPr>
              <w:spacing w:before="120" w:after="120"/>
              <w:jc w:val="left"/>
            </w:pPr>
            <w:r>
              <w:t>Mai 2026</w:t>
            </w:r>
          </w:p>
        </w:tc>
        <w:tc>
          <w:tcPr>
            <w:tcW w:w="6047" w:type="dxa"/>
            <w:vAlign w:val="center"/>
          </w:tcPr>
          <w:p w14:paraId="1BF60018" w14:textId="5AE68630" w:rsidR="008D237A" w:rsidRDefault="00554950" w:rsidP="008D237A">
            <w:pPr>
              <w:spacing w:before="120" w:after="120"/>
              <w:jc w:val="left"/>
            </w:pPr>
            <w:r>
              <w:t>Testphase, Fehlerbehebung, Optimierung der Anwendung</w:t>
            </w:r>
          </w:p>
        </w:tc>
      </w:tr>
      <w:tr w:rsidR="008D237A" w:rsidRPr="00A93A87" w14:paraId="5EFA9CF7" w14:textId="77777777" w:rsidTr="008D237A">
        <w:tc>
          <w:tcPr>
            <w:tcW w:w="3020" w:type="dxa"/>
            <w:vAlign w:val="center"/>
          </w:tcPr>
          <w:p w14:paraId="70538A78" w14:textId="53485F74" w:rsidR="008D237A" w:rsidRDefault="00554950" w:rsidP="00E51EB7">
            <w:pPr>
              <w:spacing w:before="120" w:after="120"/>
              <w:jc w:val="left"/>
            </w:pPr>
            <w:r>
              <w:t>Juni 202</w:t>
            </w:r>
            <w:r>
              <w:t>6</w:t>
            </w:r>
          </w:p>
        </w:tc>
        <w:tc>
          <w:tcPr>
            <w:tcW w:w="6047" w:type="dxa"/>
            <w:vAlign w:val="center"/>
          </w:tcPr>
          <w:p w14:paraId="4FF401EC" w14:textId="1AEC7329" w:rsidR="008D237A" w:rsidRDefault="00554950" w:rsidP="008D237A">
            <w:pPr>
              <w:spacing w:before="120" w:after="120"/>
              <w:jc w:val="left"/>
            </w:pPr>
            <w:r>
              <w:t>Fertigstellung der App, Dokumentation und Präsentationsvorbereitung</w:t>
            </w:r>
          </w:p>
        </w:tc>
      </w:tr>
    </w:tbl>
    <w:p w14:paraId="3B5534E3" w14:textId="77777777" w:rsidR="007C03C9" w:rsidRPr="00CF3264" w:rsidRDefault="007C03C9" w:rsidP="007C03C9">
      <w:pPr>
        <w:pStyle w:val="Heading1"/>
        <w:pageBreakBefore/>
        <w:numPr>
          <w:ilvl w:val="0"/>
          <w:numId w:val="0"/>
        </w:numPr>
        <w:spacing w:before="0"/>
        <w:rPr>
          <w:b/>
          <w:szCs w:val="24"/>
        </w:rPr>
      </w:pPr>
      <w:bookmarkStart w:id="7" w:name="_Toc57921333"/>
      <w:bookmarkStart w:id="8" w:name="_Toc73721249"/>
      <w:r w:rsidRPr="00CF3264">
        <w:rPr>
          <w:b/>
          <w:szCs w:val="24"/>
        </w:rPr>
        <w:lastRenderedPageBreak/>
        <w:t>Erklärung</w:t>
      </w:r>
      <w:bookmarkEnd w:id="7"/>
      <w:bookmarkEnd w:id="8"/>
    </w:p>
    <w:p w14:paraId="4EDAB03F" w14:textId="77777777" w:rsidR="007C03C9" w:rsidRDefault="007C03C9" w:rsidP="00C6333F">
      <w:r w:rsidRPr="00A93A87">
        <w:t>Die Kandidat*innen nehmen zur Kenntnis, dass die Abschlussarbeit in eigenständiger Weise und außerhalb des Unterrichtes zu bearbeiten und anzufertigen ist, wobei Ergebnisse des Unterrichtes – als solche klar gekennzeichnet – mit einbezogen werden können. Die Abgabe der vollständigen Abschlussarbeit hat bis spätestens</w:t>
      </w:r>
    </w:p>
    <w:p w14:paraId="42B795CA" w14:textId="77777777" w:rsidR="008C233E" w:rsidRPr="00A93A87" w:rsidRDefault="008C233E" w:rsidP="00C6333F"/>
    <w:p w14:paraId="51BC8A6C" w14:textId="77777777" w:rsidR="008C233E" w:rsidRDefault="008C233E" w:rsidP="008C233E">
      <w:pPr>
        <w:jc w:val="center"/>
        <w:rPr>
          <w:b/>
          <w:sz w:val="24"/>
          <w:szCs w:val="24"/>
        </w:rPr>
      </w:pPr>
      <w:r w:rsidRPr="008C233E">
        <w:rPr>
          <w:b/>
          <w:sz w:val="24"/>
          <w:szCs w:val="24"/>
        </w:rPr>
        <w:t>22.06.2026</w:t>
      </w:r>
    </w:p>
    <w:p w14:paraId="56D9736E" w14:textId="77777777" w:rsidR="008C233E" w:rsidRDefault="008C233E" w:rsidP="008C233E">
      <w:pPr>
        <w:jc w:val="center"/>
        <w:rPr>
          <w:b/>
          <w:sz w:val="24"/>
          <w:szCs w:val="24"/>
        </w:rPr>
      </w:pPr>
    </w:p>
    <w:p w14:paraId="6EF30277" w14:textId="65CBAD19" w:rsidR="007C03C9" w:rsidRPr="00A93A87" w:rsidRDefault="007C03C9" w:rsidP="00117F88">
      <w:r w:rsidRPr="00A93A87">
        <w:t>beim zuständigen Prüfer / der zuständigen Prüferin in ausgedruckter (2 Exemplare) und digitaler Form zu erfolgen.</w:t>
      </w:r>
    </w:p>
    <w:p w14:paraId="7BB27641" w14:textId="77777777" w:rsidR="007C03C9" w:rsidRPr="00A93A87" w:rsidRDefault="007C03C9" w:rsidP="007C03C9">
      <w:pPr>
        <w:rPr>
          <w:sz w:val="24"/>
          <w:szCs w:val="24"/>
        </w:rPr>
      </w:pPr>
    </w:p>
    <w:p w14:paraId="086F9287" w14:textId="0D0B1A63" w:rsidR="007C03C9" w:rsidRPr="00A93A87" w:rsidRDefault="007C03C9" w:rsidP="007C03C9">
      <w:pPr>
        <w:rPr>
          <w:sz w:val="24"/>
          <w:szCs w:val="24"/>
        </w:rPr>
      </w:pPr>
      <w:r w:rsidRPr="00A93A87">
        <w:rPr>
          <w:sz w:val="24"/>
          <w:szCs w:val="24"/>
        </w:rPr>
        <w:t xml:space="preserve">Wien, am </w:t>
      </w:r>
      <w:r w:rsidR="008D237A">
        <w:rPr>
          <w:sz w:val="24"/>
          <w:szCs w:val="24"/>
        </w:rPr>
        <w:t>15.10.2025</w:t>
      </w:r>
    </w:p>
    <w:p w14:paraId="3B5502B6" w14:textId="77777777" w:rsidR="007C03C9" w:rsidRPr="00A93A87" w:rsidRDefault="007C03C9" w:rsidP="007C03C9">
      <w:pPr>
        <w:rPr>
          <w:sz w:val="24"/>
          <w:szCs w:val="24"/>
        </w:rPr>
      </w:pPr>
    </w:p>
    <w:p w14:paraId="4755C666" w14:textId="11FFA587" w:rsidR="007C03C9" w:rsidRPr="00A93A87" w:rsidRDefault="007C03C9" w:rsidP="007C03C9">
      <w:pPr>
        <w:jc w:val="center"/>
        <w:rPr>
          <w:sz w:val="24"/>
          <w:szCs w:val="24"/>
        </w:rPr>
      </w:pPr>
    </w:p>
    <w:p w14:paraId="40A91F6E" w14:textId="77777777" w:rsidR="007C03C9" w:rsidRPr="00A93A87" w:rsidRDefault="007C03C9" w:rsidP="007C03C9">
      <w:pPr>
        <w:rPr>
          <w:sz w:val="24"/>
          <w:szCs w:val="24"/>
        </w:rPr>
      </w:pPr>
    </w:p>
    <w:tbl>
      <w:tblPr>
        <w:tblStyle w:val="TableGrid"/>
        <w:tblpPr w:leftFromText="141" w:rightFromText="141" w:vertAnchor="text" w:horzAnchor="margin" w:tblpXSpec="center" w:tblpY="147"/>
        <w:tblW w:w="6095"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
        <w:gridCol w:w="2693"/>
        <w:gridCol w:w="284"/>
        <w:gridCol w:w="2835"/>
      </w:tblGrid>
      <w:tr w:rsidR="008C233E" w:rsidRPr="00A93A87" w14:paraId="62C25C92" w14:textId="77777777" w:rsidTr="008C233E">
        <w:tc>
          <w:tcPr>
            <w:tcW w:w="283" w:type="dxa"/>
            <w:tcBorders>
              <w:top w:val="nil"/>
            </w:tcBorders>
          </w:tcPr>
          <w:p w14:paraId="11432077" w14:textId="77777777" w:rsidR="008C233E" w:rsidRPr="00A93A87" w:rsidRDefault="008C233E" w:rsidP="00E51EB7">
            <w:pPr>
              <w:jc w:val="center"/>
              <w:rPr>
                <w:sz w:val="24"/>
                <w:szCs w:val="24"/>
              </w:rPr>
            </w:pPr>
          </w:p>
        </w:tc>
        <w:tc>
          <w:tcPr>
            <w:tcW w:w="2693" w:type="dxa"/>
          </w:tcPr>
          <w:p w14:paraId="57413F69" w14:textId="533CBAE9" w:rsidR="008C233E" w:rsidRPr="00A93A87" w:rsidRDefault="008C233E" w:rsidP="00E51EB7">
            <w:pPr>
              <w:spacing w:before="120"/>
              <w:jc w:val="center"/>
              <w:rPr>
                <w:sz w:val="24"/>
                <w:szCs w:val="24"/>
              </w:rPr>
            </w:pPr>
            <w:r>
              <w:rPr>
                <w:sz w:val="24"/>
                <w:szCs w:val="24"/>
              </w:rPr>
              <w:t>Sadaf Hadadnosrati</w:t>
            </w:r>
          </w:p>
        </w:tc>
        <w:tc>
          <w:tcPr>
            <w:tcW w:w="284" w:type="dxa"/>
            <w:tcBorders>
              <w:top w:val="nil"/>
            </w:tcBorders>
          </w:tcPr>
          <w:p w14:paraId="7D2A723D" w14:textId="77777777" w:rsidR="008C233E" w:rsidRPr="00A93A87" w:rsidRDefault="008C233E" w:rsidP="00E51EB7">
            <w:pPr>
              <w:jc w:val="center"/>
              <w:rPr>
                <w:sz w:val="24"/>
                <w:szCs w:val="24"/>
              </w:rPr>
            </w:pPr>
          </w:p>
        </w:tc>
        <w:tc>
          <w:tcPr>
            <w:tcW w:w="2835" w:type="dxa"/>
          </w:tcPr>
          <w:p w14:paraId="606D78DB" w14:textId="6034ED6E" w:rsidR="008C233E" w:rsidRPr="00A93A87" w:rsidRDefault="008C233E" w:rsidP="00E51EB7">
            <w:pPr>
              <w:spacing w:before="120"/>
              <w:jc w:val="center"/>
              <w:rPr>
                <w:sz w:val="24"/>
                <w:szCs w:val="24"/>
              </w:rPr>
            </w:pPr>
            <w:r>
              <w:rPr>
                <w:sz w:val="24"/>
                <w:szCs w:val="24"/>
              </w:rPr>
              <w:t>Sanam Hadadnosrati</w:t>
            </w:r>
          </w:p>
        </w:tc>
      </w:tr>
    </w:tbl>
    <w:p w14:paraId="55664646" w14:textId="77777777" w:rsidR="007C03C9" w:rsidRPr="00A93A87" w:rsidRDefault="007C03C9" w:rsidP="007C03C9">
      <w:pPr>
        <w:rPr>
          <w:sz w:val="24"/>
          <w:szCs w:val="24"/>
        </w:rPr>
      </w:pPr>
    </w:p>
    <w:p w14:paraId="4FA2C139" w14:textId="77777777" w:rsidR="007C03C9" w:rsidRPr="00CF3264" w:rsidRDefault="007C03C9" w:rsidP="007C03C9">
      <w:pPr>
        <w:pStyle w:val="Heading1"/>
        <w:numPr>
          <w:ilvl w:val="0"/>
          <w:numId w:val="0"/>
        </w:numPr>
        <w:spacing w:before="0"/>
        <w:rPr>
          <w:rFonts w:eastAsia="Times New Roman"/>
          <w:b/>
          <w:szCs w:val="24"/>
          <w:lang w:eastAsia="de-AT"/>
        </w:rPr>
      </w:pPr>
      <w:bookmarkStart w:id="9" w:name="_Toc73721250"/>
      <w:r w:rsidRPr="00CF3264">
        <w:rPr>
          <w:rFonts w:eastAsia="Times New Roman"/>
          <w:b/>
          <w:szCs w:val="24"/>
          <w:lang w:eastAsia="de-AT"/>
        </w:rPr>
        <w:t>Genehmigung</w:t>
      </w:r>
      <w:bookmarkEnd w:id="9"/>
    </w:p>
    <w:p w14:paraId="31DB80B9" w14:textId="77777777" w:rsidR="007C03C9" w:rsidRPr="00A93A87" w:rsidRDefault="007C03C9" w:rsidP="007C03C9">
      <w:pPr>
        <w:tabs>
          <w:tab w:val="right" w:leader="underscore" w:pos="3119"/>
          <w:tab w:val="left" w:pos="4253"/>
          <w:tab w:val="right" w:leader="underscore" w:pos="8931"/>
        </w:tabs>
        <w:spacing w:before="720" w:after="0"/>
        <w:rPr>
          <w:sz w:val="24"/>
          <w:szCs w:val="24"/>
          <w:lang w:eastAsia="de-AT"/>
        </w:rPr>
      </w:pPr>
      <w:r w:rsidRPr="00A93A87">
        <w:rPr>
          <w:sz w:val="24"/>
          <w:szCs w:val="24"/>
          <w:lang w:eastAsia="de-AT"/>
        </w:rPr>
        <w:t xml:space="preserve">Wien, am </w:t>
      </w:r>
      <w:r w:rsidRPr="00A93A87">
        <w:rPr>
          <w:sz w:val="24"/>
          <w:szCs w:val="24"/>
          <w:lang w:eastAsia="de-AT"/>
        </w:rPr>
        <w:tab/>
      </w:r>
      <w:r w:rsidRPr="00A93A87">
        <w:rPr>
          <w:sz w:val="24"/>
          <w:szCs w:val="24"/>
          <w:lang w:eastAsia="de-AT"/>
        </w:rPr>
        <w:tab/>
      </w:r>
      <w:r w:rsidRPr="00A93A87">
        <w:rPr>
          <w:sz w:val="24"/>
          <w:szCs w:val="24"/>
          <w:lang w:eastAsia="de-AT"/>
        </w:rPr>
        <w:tab/>
      </w:r>
    </w:p>
    <w:p w14:paraId="4CE60AF4" w14:textId="5650C5B5" w:rsidR="007C03C9" w:rsidRPr="00C6333F" w:rsidRDefault="007C03C9" w:rsidP="007C03C9">
      <w:pPr>
        <w:tabs>
          <w:tab w:val="center" w:pos="6663"/>
        </w:tabs>
        <w:rPr>
          <w:szCs w:val="20"/>
          <w:lang w:eastAsia="de-AT"/>
        </w:rPr>
      </w:pPr>
      <w:r w:rsidRPr="00A93A87">
        <w:rPr>
          <w:sz w:val="24"/>
          <w:szCs w:val="24"/>
          <w:lang w:eastAsia="de-AT"/>
        </w:rPr>
        <w:tab/>
      </w:r>
      <w:r w:rsidR="008C233E">
        <w:rPr>
          <w:szCs w:val="20"/>
          <w:lang w:eastAsia="de-AT"/>
        </w:rPr>
        <w:t xml:space="preserve">Mag. Manfred Oberkersch, Betreuer </w:t>
      </w:r>
    </w:p>
    <w:p w14:paraId="303F1300" w14:textId="77777777" w:rsidR="007C03C9" w:rsidRPr="00A93A87" w:rsidRDefault="007C03C9" w:rsidP="007C03C9">
      <w:pPr>
        <w:tabs>
          <w:tab w:val="right" w:leader="underscore" w:pos="3119"/>
          <w:tab w:val="left" w:pos="4253"/>
          <w:tab w:val="right" w:leader="underscore" w:pos="8931"/>
        </w:tabs>
        <w:spacing w:before="720" w:after="0"/>
        <w:rPr>
          <w:sz w:val="24"/>
          <w:szCs w:val="24"/>
          <w:lang w:eastAsia="de-AT"/>
        </w:rPr>
      </w:pPr>
      <w:r w:rsidRPr="00A93A87">
        <w:rPr>
          <w:sz w:val="24"/>
          <w:szCs w:val="24"/>
          <w:lang w:eastAsia="de-AT"/>
        </w:rPr>
        <w:t xml:space="preserve">Wien, am </w:t>
      </w:r>
      <w:r w:rsidRPr="00A93A87">
        <w:rPr>
          <w:sz w:val="24"/>
          <w:szCs w:val="24"/>
          <w:lang w:eastAsia="de-AT"/>
        </w:rPr>
        <w:tab/>
      </w:r>
      <w:r w:rsidRPr="00A93A87">
        <w:rPr>
          <w:sz w:val="24"/>
          <w:szCs w:val="24"/>
          <w:lang w:eastAsia="de-AT"/>
        </w:rPr>
        <w:tab/>
      </w:r>
      <w:r w:rsidRPr="00A93A87">
        <w:rPr>
          <w:sz w:val="24"/>
          <w:szCs w:val="24"/>
          <w:lang w:eastAsia="de-AT"/>
        </w:rPr>
        <w:tab/>
      </w:r>
    </w:p>
    <w:p w14:paraId="7EC8B11A" w14:textId="7822A80F" w:rsidR="007C03C9" w:rsidRPr="00C6333F" w:rsidRDefault="007C03C9" w:rsidP="007C03C9">
      <w:pPr>
        <w:tabs>
          <w:tab w:val="center" w:pos="6663"/>
        </w:tabs>
        <w:rPr>
          <w:szCs w:val="20"/>
          <w:lang w:eastAsia="de-AT"/>
        </w:rPr>
      </w:pPr>
      <w:r w:rsidRPr="00A93A87">
        <w:rPr>
          <w:sz w:val="24"/>
          <w:szCs w:val="24"/>
          <w:lang w:eastAsia="de-AT"/>
        </w:rPr>
        <w:tab/>
      </w:r>
      <w:r w:rsidR="008C233E">
        <w:rPr>
          <w:szCs w:val="20"/>
          <w:lang w:eastAsia="de-AT"/>
        </w:rPr>
        <w:t xml:space="preserve">Dipl.-Ing. Walter Jaich, Betreuer </w:t>
      </w:r>
    </w:p>
    <w:p w14:paraId="743F24EF" w14:textId="77777777" w:rsidR="00117F88" w:rsidRPr="00A93A87" w:rsidRDefault="00117F88" w:rsidP="00117F88">
      <w:pPr>
        <w:tabs>
          <w:tab w:val="right" w:leader="underscore" w:pos="3119"/>
          <w:tab w:val="left" w:pos="4253"/>
          <w:tab w:val="right" w:leader="underscore" w:pos="8931"/>
        </w:tabs>
        <w:spacing w:before="720" w:after="0"/>
        <w:rPr>
          <w:lang w:eastAsia="de-AT"/>
        </w:rPr>
      </w:pPr>
      <w:r w:rsidRPr="00A93A87">
        <w:rPr>
          <w:lang w:eastAsia="de-AT"/>
        </w:rPr>
        <w:t xml:space="preserve">Wien, am </w:t>
      </w:r>
      <w:r w:rsidRPr="00A93A87">
        <w:rPr>
          <w:lang w:eastAsia="de-AT"/>
        </w:rPr>
        <w:tab/>
      </w:r>
      <w:r w:rsidRPr="00A93A87">
        <w:rPr>
          <w:lang w:eastAsia="de-AT"/>
        </w:rPr>
        <w:tab/>
      </w:r>
      <w:r w:rsidRPr="00A93A87">
        <w:rPr>
          <w:lang w:eastAsia="de-AT"/>
        </w:rPr>
        <w:tab/>
      </w:r>
    </w:p>
    <w:p w14:paraId="3578D3A5" w14:textId="77777777" w:rsidR="00117F88" w:rsidRPr="00A93A87" w:rsidRDefault="00117F88" w:rsidP="00117F88">
      <w:pPr>
        <w:tabs>
          <w:tab w:val="center" w:pos="6663"/>
        </w:tabs>
        <w:rPr>
          <w:szCs w:val="20"/>
          <w:lang w:eastAsia="de-AT"/>
        </w:rPr>
      </w:pPr>
      <w:r w:rsidRPr="00A93A87">
        <w:rPr>
          <w:szCs w:val="20"/>
          <w:lang w:eastAsia="de-AT"/>
        </w:rPr>
        <w:tab/>
      </w:r>
      <w:r w:rsidR="00C6333F">
        <w:rPr>
          <w:szCs w:val="20"/>
          <w:lang w:eastAsia="de-AT"/>
        </w:rPr>
        <w:t>Dipl.-Ing. Andreas Heinbach</w:t>
      </w:r>
      <w:r w:rsidRPr="00A93A87">
        <w:rPr>
          <w:szCs w:val="20"/>
          <w:lang w:eastAsia="de-AT"/>
        </w:rPr>
        <w:t>, Abteilungsvorstand</w:t>
      </w:r>
    </w:p>
    <w:p w14:paraId="775C2D4A" w14:textId="77777777" w:rsidR="00117F88" w:rsidRPr="00A93A87" w:rsidRDefault="00117F88" w:rsidP="00117F88">
      <w:pPr>
        <w:tabs>
          <w:tab w:val="right" w:leader="underscore" w:pos="3119"/>
          <w:tab w:val="left" w:pos="4253"/>
          <w:tab w:val="right" w:leader="underscore" w:pos="8931"/>
        </w:tabs>
        <w:spacing w:before="720" w:after="0"/>
        <w:rPr>
          <w:lang w:eastAsia="de-AT"/>
        </w:rPr>
      </w:pPr>
      <w:r w:rsidRPr="00A93A87">
        <w:rPr>
          <w:lang w:eastAsia="de-AT"/>
        </w:rPr>
        <w:t xml:space="preserve">Wien, am </w:t>
      </w:r>
      <w:r w:rsidRPr="00A93A87">
        <w:rPr>
          <w:lang w:eastAsia="de-AT"/>
        </w:rPr>
        <w:tab/>
      </w:r>
      <w:r w:rsidRPr="00A93A87">
        <w:rPr>
          <w:lang w:eastAsia="de-AT"/>
        </w:rPr>
        <w:tab/>
      </w:r>
      <w:r w:rsidRPr="00A93A87">
        <w:rPr>
          <w:lang w:eastAsia="de-AT"/>
        </w:rPr>
        <w:tab/>
      </w:r>
    </w:p>
    <w:p w14:paraId="2642739C" w14:textId="77777777" w:rsidR="00117F88" w:rsidRPr="00A93A87" w:rsidRDefault="00117F88" w:rsidP="00117F88">
      <w:pPr>
        <w:tabs>
          <w:tab w:val="center" w:pos="6663"/>
        </w:tabs>
        <w:rPr>
          <w:szCs w:val="20"/>
          <w:lang w:eastAsia="de-AT"/>
        </w:rPr>
      </w:pPr>
      <w:r w:rsidRPr="00A93A87">
        <w:rPr>
          <w:szCs w:val="20"/>
          <w:lang w:eastAsia="de-AT"/>
        </w:rPr>
        <w:tab/>
      </w:r>
      <w:r>
        <w:rPr>
          <w:szCs w:val="20"/>
          <w:lang w:eastAsia="de-AT"/>
        </w:rPr>
        <w:t>Mag. Thomas Angerer</w:t>
      </w:r>
      <w:r w:rsidRPr="00A93A87">
        <w:rPr>
          <w:szCs w:val="20"/>
          <w:lang w:eastAsia="de-AT"/>
        </w:rPr>
        <w:t xml:space="preserve">, </w:t>
      </w:r>
      <w:r>
        <w:rPr>
          <w:szCs w:val="20"/>
          <w:lang w:eastAsia="de-AT"/>
        </w:rPr>
        <w:t>Direktor</w:t>
      </w:r>
    </w:p>
    <w:sectPr w:rsidR="00117F88" w:rsidRPr="00A93A87" w:rsidSect="00E33BE5">
      <w:headerReference w:type="even" r:id="rId9"/>
      <w:headerReference w:type="default" r:id="rId10"/>
      <w:footerReference w:type="even" r:id="rId11"/>
      <w:footerReference w:type="default" r:id="rId12"/>
      <w:headerReference w:type="first" r:id="rId13"/>
      <w:pgSz w:w="11906" w:h="16838" w:code="9"/>
      <w:pgMar w:top="1532" w:right="1134" w:bottom="1134" w:left="1134" w:header="737" w:footer="454"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847F" w14:textId="77777777" w:rsidR="009A6345" w:rsidRDefault="009A6345" w:rsidP="000D248F">
      <w:pPr>
        <w:spacing w:after="0"/>
      </w:pPr>
      <w:r>
        <w:separator/>
      </w:r>
    </w:p>
  </w:endnote>
  <w:endnote w:type="continuationSeparator" w:id="0">
    <w:p w14:paraId="08AD0AFA" w14:textId="77777777" w:rsidR="009A6345" w:rsidRDefault="009A6345" w:rsidP="000D24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panose1 w:val="00000500000000000000"/>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venir Next LT Pro Light">
    <w:altName w:val="Arial"/>
    <w:panose1 w:val="020B0304020202020204"/>
    <w:charset w:val="00"/>
    <w:family w:val="swiss"/>
    <w:pitch w:val="variable"/>
    <w:sig w:usb0="A00000EF" w:usb1="5000204B" w:usb2="00000000" w:usb3="00000000" w:csb0="00000093" w:csb1="00000000"/>
  </w:font>
  <w:font w:name="Segoe UI Semilight">
    <w:panose1 w:val="020B04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4BA9" w14:textId="77777777" w:rsidR="001B2253" w:rsidRPr="00847C05" w:rsidRDefault="00000000" w:rsidP="005E248B">
    <w:pPr>
      <w:pStyle w:val="Footer"/>
      <w:pBdr>
        <w:top w:val="single" w:sz="4" w:space="1" w:color="C00000"/>
      </w:pBdr>
      <w:jc w:val="left"/>
      <w:rPr>
        <w:szCs w:val="20"/>
      </w:rPr>
    </w:pPr>
    <w:sdt>
      <w:sdtPr>
        <w:rPr>
          <w:szCs w:val="20"/>
        </w:rPr>
        <w:id w:val="-1190056808"/>
        <w:docPartObj>
          <w:docPartGallery w:val="Page Numbers (Bottom of Page)"/>
          <w:docPartUnique/>
        </w:docPartObj>
      </w:sdtPr>
      <w:sdtContent>
        <w:r w:rsidR="00FF7092" w:rsidRPr="00847C05">
          <w:rPr>
            <w:szCs w:val="20"/>
          </w:rPr>
          <w:fldChar w:fldCharType="begin"/>
        </w:r>
        <w:r w:rsidR="001B2253" w:rsidRPr="00847C05">
          <w:rPr>
            <w:szCs w:val="20"/>
          </w:rPr>
          <w:instrText>PAGE   \* MERGEFORMAT</w:instrText>
        </w:r>
        <w:r w:rsidR="00FF7092" w:rsidRPr="00847C05">
          <w:rPr>
            <w:szCs w:val="20"/>
          </w:rPr>
          <w:fldChar w:fldCharType="separate"/>
        </w:r>
        <w:r w:rsidR="001B2253" w:rsidRPr="00847C05">
          <w:rPr>
            <w:szCs w:val="20"/>
          </w:rPr>
          <w:t>i</w:t>
        </w:r>
        <w:r w:rsidR="00FF7092" w:rsidRPr="00847C05">
          <w:rPr>
            <w:szCs w:val="20"/>
          </w:rPr>
          <w:fldChar w:fldCharType="end"/>
        </w:r>
      </w:sdtContent>
    </w:sdt>
    <w:r w:rsidR="001B2253" w:rsidRPr="00847C05">
      <w:rPr>
        <w:szCs w:val="20"/>
      </w:rPr>
      <w:t xml:space="preserve">von </w:t>
    </w:r>
    <w:fldSimple w:instr="NUMPAGES   \* MERGEFORMAT">
      <w:r w:rsidR="00C6333F" w:rsidRPr="00C6333F">
        <w:rPr>
          <w:noProof/>
          <w:szCs w:val="20"/>
        </w:rPr>
        <w:t>3</w:t>
      </w:r>
    </w:fldSimple>
    <w:r w:rsidR="001B2253" w:rsidRPr="00847C05">
      <w:rPr>
        <w:szCs w:val="20"/>
      </w:rPr>
      <w:tab/>
    </w:r>
    <w:r w:rsidR="001B2253" w:rsidRPr="00847C05">
      <w:rPr>
        <w:szCs w:val="20"/>
      </w:rPr>
      <w:tab/>
      <w:t>Autoren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E988" w14:textId="71110493" w:rsidR="001B2253" w:rsidRPr="00B61B85" w:rsidRDefault="008C233E" w:rsidP="00B36936">
    <w:pPr>
      <w:pStyle w:val="Footer"/>
      <w:pBdr>
        <w:top w:val="single" w:sz="4" w:space="1" w:color="C00000"/>
      </w:pBdr>
      <w:tabs>
        <w:tab w:val="clear" w:pos="9072"/>
        <w:tab w:val="right" w:pos="9638"/>
      </w:tabs>
      <w:jc w:val="left"/>
      <w:rPr>
        <w:szCs w:val="18"/>
      </w:rPr>
    </w:pPr>
    <w:r>
      <w:rPr>
        <w:szCs w:val="18"/>
      </w:rPr>
      <w:t>Sanam Hadadnosrati, Sadaf Hadadnosrati</w:t>
    </w:r>
    <w:r w:rsidR="001B2253" w:rsidRPr="00B61B85">
      <w:rPr>
        <w:szCs w:val="18"/>
      </w:rPr>
      <w:tab/>
    </w:r>
    <w:sdt>
      <w:sdtPr>
        <w:rPr>
          <w:szCs w:val="18"/>
        </w:rPr>
        <w:id w:val="-1606023213"/>
        <w:docPartObj>
          <w:docPartGallery w:val="Page Numbers (Bottom of Page)"/>
          <w:docPartUnique/>
        </w:docPartObj>
      </w:sdtPr>
      <w:sdtContent>
        <w:r w:rsidR="00FF7092" w:rsidRPr="00B61B85">
          <w:rPr>
            <w:szCs w:val="18"/>
          </w:rPr>
          <w:fldChar w:fldCharType="begin"/>
        </w:r>
        <w:r w:rsidR="001B2253" w:rsidRPr="00B61B85">
          <w:rPr>
            <w:szCs w:val="18"/>
          </w:rPr>
          <w:instrText>PAGE   \* MERGEFORMAT</w:instrText>
        </w:r>
        <w:r w:rsidR="00FF7092" w:rsidRPr="00B61B85">
          <w:rPr>
            <w:szCs w:val="18"/>
          </w:rPr>
          <w:fldChar w:fldCharType="separate"/>
        </w:r>
        <w:r w:rsidR="00E33BE5" w:rsidRPr="00E33BE5">
          <w:rPr>
            <w:noProof/>
            <w:szCs w:val="18"/>
            <w:lang w:val="de-DE"/>
          </w:rPr>
          <w:t>3</w:t>
        </w:r>
        <w:r w:rsidR="00FF7092" w:rsidRPr="00B61B85">
          <w:rPr>
            <w:szCs w:val="18"/>
          </w:rPr>
          <w:fldChar w:fldCharType="end"/>
        </w:r>
        <w:r w:rsidR="001B2253" w:rsidRPr="00B61B85">
          <w:rPr>
            <w:szCs w:val="18"/>
          </w:rPr>
          <w:t xml:space="preserve"> von </w:t>
        </w:r>
        <w:fldSimple w:instr=" SECTIONPAGES   \* MERGEFORMAT ">
          <w:r w:rsidR="00554950" w:rsidRPr="00554950">
            <w:rPr>
              <w:noProof/>
              <w:szCs w:val="18"/>
            </w:rPr>
            <w:t>6</w:t>
          </w:r>
        </w:fldSimple>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F84D9" w14:textId="77777777" w:rsidR="009A6345" w:rsidRDefault="009A6345" w:rsidP="000D248F">
      <w:pPr>
        <w:spacing w:after="0"/>
      </w:pPr>
      <w:r>
        <w:separator/>
      </w:r>
    </w:p>
  </w:footnote>
  <w:footnote w:type="continuationSeparator" w:id="0">
    <w:p w14:paraId="1ADFADBE" w14:textId="77777777" w:rsidR="009A6345" w:rsidRDefault="009A6345" w:rsidP="000D248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0F4D" w14:textId="77777777" w:rsidR="001B2253" w:rsidRPr="00D50257" w:rsidRDefault="001B2253" w:rsidP="009B4F2A">
    <w:pPr>
      <w:spacing w:before="120" w:after="0"/>
      <w:rPr>
        <w:noProof/>
        <w:sz w:val="18"/>
        <w:szCs w:val="16"/>
        <w:lang w:val="en-US"/>
      </w:rPr>
    </w:pPr>
    <w:r w:rsidRPr="003C2BF8">
      <w:rPr>
        <w:noProof/>
        <w:szCs w:val="11"/>
        <w:lang w:eastAsia="de-AT"/>
      </w:rPr>
      <w:drawing>
        <wp:anchor distT="0" distB="0" distL="114300" distR="114300" simplePos="0" relativeHeight="251667456" behindDoc="0" locked="0" layoutInCell="1" allowOverlap="1" wp14:anchorId="1F08794B" wp14:editId="2321FD07">
          <wp:simplePos x="0" y="0"/>
          <wp:positionH relativeFrom="page">
            <wp:posOffset>5364480</wp:posOffset>
          </wp:positionH>
          <wp:positionV relativeFrom="page">
            <wp:posOffset>504190</wp:posOffset>
          </wp:positionV>
          <wp:extent cx="1130400" cy="684000"/>
          <wp:effectExtent l="0" t="0" r="0" b="1905"/>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1130400" cy="684000"/>
                  </a:xfrm>
                  <a:prstGeom prst="rect">
                    <a:avLst/>
                  </a:prstGeom>
                </pic:spPr>
              </pic:pic>
            </a:graphicData>
          </a:graphic>
        </wp:anchor>
      </w:drawing>
    </w:r>
    <w:r w:rsidRPr="00D50257">
      <w:rPr>
        <w:noProof/>
        <w:szCs w:val="18"/>
        <w:lang w:val="en-US"/>
      </w:rPr>
      <w:t xml:space="preserve">Minecraft – A C# API for Minecraft </w:t>
    </w:r>
  </w:p>
  <w:p w14:paraId="5AE4BF82" w14:textId="77777777" w:rsidR="001B2253" w:rsidRPr="003C2BF8" w:rsidRDefault="00C6333F" w:rsidP="00AA242E">
    <w:pPr>
      <w:pBdr>
        <w:bottom w:val="single" w:sz="4" w:space="2" w:color="C00000"/>
      </w:pBdr>
      <w:spacing w:after="0"/>
      <w:rPr>
        <w:szCs w:val="20"/>
      </w:rPr>
    </w:pPr>
    <w:fldSimple w:instr=" STYLEREF  &quot;Überschrift 1&quot;  \* MERGEFORMAT ">
      <w:r w:rsidRPr="00C6333F">
        <w:rPr>
          <w:noProof/>
          <w:szCs w:val="18"/>
        </w:rPr>
        <w:t>Aufgabenstellung</w:t>
      </w:r>
      <w:r>
        <w:rPr>
          <w:noProof/>
        </w:rPr>
        <w:t xml:space="preserve"> des Gesamtprojektes</w:t>
      </w:r>
    </w:fldSimple>
  </w:p>
  <w:p w14:paraId="1493C375" w14:textId="77777777" w:rsidR="001B2253" w:rsidRPr="002C51E8" w:rsidRDefault="001B2253" w:rsidP="009624DE">
    <w:pP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7E9B" w14:textId="77777777" w:rsidR="001B2253" w:rsidRPr="002F360A" w:rsidRDefault="001B2253" w:rsidP="00E40033">
    <w:pPr>
      <w:spacing w:before="120" w:after="0"/>
      <w:rPr>
        <w:noProof/>
        <w:szCs w:val="18"/>
      </w:rPr>
    </w:pPr>
    <w:r w:rsidRPr="003C2BF8">
      <w:rPr>
        <w:noProof/>
        <w:szCs w:val="11"/>
        <w:lang w:eastAsia="de-AT"/>
      </w:rPr>
      <w:drawing>
        <wp:anchor distT="0" distB="0" distL="114300" distR="114300" simplePos="0" relativeHeight="251673600" behindDoc="0" locked="0" layoutInCell="1" allowOverlap="1" wp14:anchorId="69F4B3A8" wp14:editId="6B9D241F">
          <wp:simplePos x="0" y="0"/>
          <wp:positionH relativeFrom="page">
            <wp:posOffset>5810250</wp:posOffset>
          </wp:positionH>
          <wp:positionV relativeFrom="page">
            <wp:posOffset>345440</wp:posOffset>
          </wp:positionV>
          <wp:extent cx="981710" cy="592455"/>
          <wp:effectExtent l="19050" t="0" r="8890" b="0"/>
          <wp:wrapSquare wrapText="bothSides"/>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TL16-Logo.png"/>
                  <pic:cNvPicPr/>
                </pic:nvPicPr>
                <pic:blipFill>
                  <a:blip r:embed="rId1">
                    <a:extLst>
                      <a:ext uri="{28A0092B-C50C-407E-A947-70E740481C1C}">
                        <a14:useLocalDpi xmlns:a14="http://schemas.microsoft.com/office/drawing/2010/main" val="0"/>
                      </a:ext>
                    </a:extLst>
                  </a:blip>
                  <a:stretch>
                    <a:fillRect/>
                  </a:stretch>
                </pic:blipFill>
                <pic:spPr>
                  <a:xfrm>
                    <a:off x="0" y="0"/>
                    <a:ext cx="981710" cy="592455"/>
                  </a:xfrm>
                  <a:prstGeom prst="rect">
                    <a:avLst/>
                  </a:prstGeom>
                </pic:spPr>
              </pic:pic>
            </a:graphicData>
          </a:graphic>
        </wp:anchor>
      </w:drawing>
    </w:r>
    <w:r w:rsidR="00E955DE">
      <w:rPr>
        <w:szCs w:val="18"/>
      </w:rPr>
      <w:t>Diplomarbeitsantrag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2451" w14:textId="77777777" w:rsidR="00C6333F" w:rsidRPr="00C6333F" w:rsidRDefault="00C6333F">
    <w:pPr>
      <w:pStyle w:val="Header"/>
      <w:rPr>
        <w:b/>
        <w:sz w:val="32"/>
        <w:szCs w:val="32"/>
      </w:rPr>
    </w:pPr>
    <w:r w:rsidRPr="00C6333F">
      <w:rPr>
        <w:b/>
        <w:sz w:val="32"/>
        <w:szCs w:val="32"/>
      </w:rPr>
      <w:t>ANTRAG DIPLOMARBEIT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FBC"/>
    <w:multiLevelType w:val="multilevel"/>
    <w:tmpl w:val="BE844124"/>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99729F"/>
    <w:multiLevelType w:val="multilevel"/>
    <w:tmpl w:val="1C8A2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93BEF"/>
    <w:multiLevelType w:val="multilevel"/>
    <w:tmpl w:val="88AA7B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8C1009"/>
    <w:multiLevelType w:val="hybridMultilevel"/>
    <w:tmpl w:val="CC545B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29813B4"/>
    <w:multiLevelType w:val="hybridMultilevel"/>
    <w:tmpl w:val="3C0C12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63201D0"/>
    <w:multiLevelType w:val="hybridMultilevel"/>
    <w:tmpl w:val="9478339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85C03F4"/>
    <w:multiLevelType w:val="hybridMultilevel"/>
    <w:tmpl w:val="F39A24FA"/>
    <w:lvl w:ilvl="0" w:tplc="69B0124A">
      <w:start w:val="19"/>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AAB0CA4"/>
    <w:multiLevelType w:val="hybridMultilevel"/>
    <w:tmpl w:val="59BAC85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8" w15:restartNumberingAfterBreak="0">
    <w:nsid w:val="2C683DEE"/>
    <w:multiLevelType w:val="hybridMultilevel"/>
    <w:tmpl w:val="275AFB4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3BDF2AF6"/>
    <w:multiLevelType w:val="hybridMultilevel"/>
    <w:tmpl w:val="A7CCD086"/>
    <w:lvl w:ilvl="0" w:tplc="5DAACC86">
      <w:numFmt w:val="bullet"/>
      <w:lvlText w:val=""/>
      <w:lvlJc w:val="left"/>
      <w:pPr>
        <w:ind w:left="720" w:hanging="360"/>
      </w:pPr>
      <w:rPr>
        <w:rFonts w:ascii="Symbol" w:eastAsiaTheme="minorHAnsi" w:hAnsi="Symbol"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CBC46BA"/>
    <w:multiLevelType w:val="hybridMultilevel"/>
    <w:tmpl w:val="18A277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2B71C02"/>
    <w:multiLevelType w:val="hybridMultilevel"/>
    <w:tmpl w:val="77A448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4DB42BE9"/>
    <w:multiLevelType w:val="hybridMultilevel"/>
    <w:tmpl w:val="DA881B8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575A6E2D"/>
    <w:multiLevelType w:val="hybridMultilevel"/>
    <w:tmpl w:val="80B4F3F0"/>
    <w:lvl w:ilvl="0" w:tplc="0C07000F">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65EB43EF"/>
    <w:multiLevelType w:val="multilevel"/>
    <w:tmpl w:val="ECF8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513928">
    <w:abstractNumId w:val="2"/>
  </w:num>
  <w:num w:numId="2" w16cid:durableId="306014533">
    <w:abstractNumId w:val="6"/>
  </w:num>
  <w:num w:numId="3" w16cid:durableId="703212163">
    <w:abstractNumId w:val="0"/>
  </w:num>
  <w:num w:numId="4" w16cid:durableId="1129084299">
    <w:abstractNumId w:val="4"/>
  </w:num>
  <w:num w:numId="5" w16cid:durableId="1751150531">
    <w:abstractNumId w:val="5"/>
  </w:num>
  <w:num w:numId="6" w16cid:durableId="2043820468">
    <w:abstractNumId w:val="10"/>
  </w:num>
  <w:num w:numId="7" w16cid:durableId="781077487">
    <w:abstractNumId w:val="11"/>
  </w:num>
  <w:num w:numId="8" w16cid:durableId="956763076">
    <w:abstractNumId w:val="7"/>
  </w:num>
  <w:num w:numId="9" w16cid:durableId="1121415009">
    <w:abstractNumId w:val="3"/>
  </w:num>
  <w:num w:numId="10" w16cid:durableId="703335551">
    <w:abstractNumId w:val="9"/>
  </w:num>
  <w:num w:numId="11" w16cid:durableId="1582905172">
    <w:abstractNumId w:val="12"/>
  </w:num>
  <w:num w:numId="12" w16cid:durableId="450130327">
    <w:abstractNumId w:val="13"/>
  </w:num>
  <w:num w:numId="13" w16cid:durableId="304744954">
    <w:abstractNumId w:val="14"/>
  </w:num>
  <w:num w:numId="14" w16cid:durableId="133184837">
    <w:abstractNumId w:val="1"/>
    <w:lvlOverride w:ilvl="0">
      <w:lvl w:ilvl="0">
        <w:numFmt w:val="decimal"/>
        <w:lvlText w:val="%1."/>
        <w:lvlJc w:val="left"/>
      </w:lvl>
    </w:lvlOverride>
  </w:num>
  <w:num w:numId="15" w16cid:durableId="1275290890">
    <w:abstractNumId w:val="1"/>
    <w:lvlOverride w:ilvl="0">
      <w:lvl w:ilvl="0">
        <w:numFmt w:val="decimal"/>
        <w:lvlText w:val="%1."/>
        <w:lvlJc w:val="left"/>
      </w:lvl>
    </w:lvlOverride>
  </w:num>
  <w:num w:numId="16" w16cid:durableId="21415344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attachedTemplate r:id="rId1"/>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76"/>
    <w:rsid w:val="00004BD0"/>
    <w:rsid w:val="00006AFA"/>
    <w:rsid w:val="00013481"/>
    <w:rsid w:val="0003004A"/>
    <w:rsid w:val="00042467"/>
    <w:rsid w:val="000440A4"/>
    <w:rsid w:val="0005019D"/>
    <w:rsid w:val="00050A7F"/>
    <w:rsid w:val="0005785B"/>
    <w:rsid w:val="0006730E"/>
    <w:rsid w:val="000678F2"/>
    <w:rsid w:val="00071454"/>
    <w:rsid w:val="00091F67"/>
    <w:rsid w:val="00094074"/>
    <w:rsid w:val="000B2FF1"/>
    <w:rsid w:val="000D02D5"/>
    <w:rsid w:val="000D248F"/>
    <w:rsid w:val="000D740B"/>
    <w:rsid w:val="000E7508"/>
    <w:rsid w:val="000F061A"/>
    <w:rsid w:val="000F3B29"/>
    <w:rsid w:val="000F420A"/>
    <w:rsid w:val="000F5AF6"/>
    <w:rsid w:val="00117F88"/>
    <w:rsid w:val="001214CD"/>
    <w:rsid w:val="00122778"/>
    <w:rsid w:val="0012288E"/>
    <w:rsid w:val="0012650F"/>
    <w:rsid w:val="00132F64"/>
    <w:rsid w:val="00157977"/>
    <w:rsid w:val="00161047"/>
    <w:rsid w:val="00162788"/>
    <w:rsid w:val="0017186F"/>
    <w:rsid w:val="00186140"/>
    <w:rsid w:val="001A6D1E"/>
    <w:rsid w:val="001B2253"/>
    <w:rsid w:val="001B4E42"/>
    <w:rsid w:val="001C1257"/>
    <w:rsid w:val="001D28F4"/>
    <w:rsid w:val="001E1190"/>
    <w:rsid w:val="001F5178"/>
    <w:rsid w:val="001F6CB6"/>
    <w:rsid w:val="001F7A18"/>
    <w:rsid w:val="002062A8"/>
    <w:rsid w:val="00214CFB"/>
    <w:rsid w:val="00216BDD"/>
    <w:rsid w:val="002269CF"/>
    <w:rsid w:val="00232E90"/>
    <w:rsid w:val="002450C6"/>
    <w:rsid w:val="00265AA9"/>
    <w:rsid w:val="00270F22"/>
    <w:rsid w:val="00271254"/>
    <w:rsid w:val="0028049C"/>
    <w:rsid w:val="00293F7E"/>
    <w:rsid w:val="002945D0"/>
    <w:rsid w:val="002A0194"/>
    <w:rsid w:val="002C51E8"/>
    <w:rsid w:val="002E7038"/>
    <w:rsid w:val="002F360A"/>
    <w:rsid w:val="003141CB"/>
    <w:rsid w:val="00321334"/>
    <w:rsid w:val="00327F87"/>
    <w:rsid w:val="003323A9"/>
    <w:rsid w:val="003356E2"/>
    <w:rsid w:val="0033659D"/>
    <w:rsid w:val="00341658"/>
    <w:rsid w:val="00344A90"/>
    <w:rsid w:val="0035650B"/>
    <w:rsid w:val="003947E0"/>
    <w:rsid w:val="003C1210"/>
    <w:rsid w:val="003C2BF8"/>
    <w:rsid w:val="003C4D63"/>
    <w:rsid w:val="003D30C1"/>
    <w:rsid w:val="003F6715"/>
    <w:rsid w:val="00403440"/>
    <w:rsid w:val="004209AA"/>
    <w:rsid w:val="00432F58"/>
    <w:rsid w:val="00432FB3"/>
    <w:rsid w:val="004449B9"/>
    <w:rsid w:val="004553B2"/>
    <w:rsid w:val="004746E3"/>
    <w:rsid w:val="00476FAE"/>
    <w:rsid w:val="00480617"/>
    <w:rsid w:val="0048154E"/>
    <w:rsid w:val="004923F5"/>
    <w:rsid w:val="00494E3A"/>
    <w:rsid w:val="004B20C9"/>
    <w:rsid w:val="004C65B1"/>
    <w:rsid w:val="004D25D8"/>
    <w:rsid w:val="004D7D47"/>
    <w:rsid w:val="004F1852"/>
    <w:rsid w:val="004F34E3"/>
    <w:rsid w:val="00504017"/>
    <w:rsid w:val="00540CC1"/>
    <w:rsid w:val="005503E9"/>
    <w:rsid w:val="005534F9"/>
    <w:rsid w:val="005547F5"/>
    <w:rsid w:val="00554950"/>
    <w:rsid w:val="00566FA1"/>
    <w:rsid w:val="00574465"/>
    <w:rsid w:val="00574731"/>
    <w:rsid w:val="005812AE"/>
    <w:rsid w:val="00583AC3"/>
    <w:rsid w:val="005860E5"/>
    <w:rsid w:val="005907B7"/>
    <w:rsid w:val="00593403"/>
    <w:rsid w:val="005A7485"/>
    <w:rsid w:val="005B255D"/>
    <w:rsid w:val="005B6544"/>
    <w:rsid w:val="005B65BB"/>
    <w:rsid w:val="005C1F10"/>
    <w:rsid w:val="005C34D8"/>
    <w:rsid w:val="005C5EB6"/>
    <w:rsid w:val="005D0D5E"/>
    <w:rsid w:val="005D605C"/>
    <w:rsid w:val="005E248B"/>
    <w:rsid w:val="005F2127"/>
    <w:rsid w:val="005F7575"/>
    <w:rsid w:val="006054C6"/>
    <w:rsid w:val="00612539"/>
    <w:rsid w:val="00623E45"/>
    <w:rsid w:val="0064402F"/>
    <w:rsid w:val="00647F4F"/>
    <w:rsid w:val="00650101"/>
    <w:rsid w:val="006519D5"/>
    <w:rsid w:val="00670A92"/>
    <w:rsid w:val="00696384"/>
    <w:rsid w:val="006A7D2D"/>
    <w:rsid w:val="006B41B2"/>
    <w:rsid w:val="006D0826"/>
    <w:rsid w:val="006D1693"/>
    <w:rsid w:val="006D23C8"/>
    <w:rsid w:val="006F24E7"/>
    <w:rsid w:val="006F4956"/>
    <w:rsid w:val="006F5F6E"/>
    <w:rsid w:val="007051B1"/>
    <w:rsid w:val="0070654F"/>
    <w:rsid w:val="00711619"/>
    <w:rsid w:val="007176AB"/>
    <w:rsid w:val="0074613E"/>
    <w:rsid w:val="00755A0C"/>
    <w:rsid w:val="00755D8A"/>
    <w:rsid w:val="0075650F"/>
    <w:rsid w:val="007610E6"/>
    <w:rsid w:val="00761106"/>
    <w:rsid w:val="007679D5"/>
    <w:rsid w:val="00771933"/>
    <w:rsid w:val="00781C94"/>
    <w:rsid w:val="00784D5D"/>
    <w:rsid w:val="00786220"/>
    <w:rsid w:val="0079276F"/>
    <w:rsid w:val="00793B4D"/>
    <w:rsid w:val="007945E7"/>
    <w:rsid w:val="0079516E"/>
    <w:rsid w:val="007A6250"/>
    <w:rsid w:val="007B6BB8"/>
    <w:rsid w:val="007B791E"/>
    <w:rsid w:val="007B7AB5"/>
    <w:rsid w:val="007C03C9"/>
    <w:rsid w:val="007C131E"/>
    <w:rsid w:val="007C19C5"/>
    <w:rsid w:val="007C33D2"/>
    <w:rsid w:val="007C36B7"/>
    <w:rsid w:val="007C7229"/>
    <w:rsid w:val="00804F5B"/>
    <w:rsid w:val="00807DE2"/>
    <w:rsid w:val="00812B48"/>
    <w:rsid w:val="00823635"/>
    <w:rsid w:val="008258D0"/>
    <w:rsid w:val="00830099"/>
    <w:rsid w:val="00847C05"/>
    <w:rsid w:val="00871796"/>
    <w:rsid w:val="00871B22"/>
    <w:rsid w:val="0089087C"/>
    <w:rsid w:val="00897FA8"/>
    <w:rsid w:val="008C232B"/>
    <w:rsid w:val="008C233E"/>
    <w:rsid w:val="008D237A"/>
    <w:rsid w:val="008E2D6F"/>
    <w:rsid w:val="008E4E5D"/>
    <w:rsid w:val="008E6C76"/>
    <w:rsid w:val="0090279D"/>
    <w:rsid w:val="0090624F"/>
    <w:rsid w:val="00917AA6"/>
    <w:rsid w:val="00917EA1"/>
    <w:rsid w:val="00924CEC"/>
    <w:rsid w:val="00961826"/>
    <w:rsid w:val="009624DE"/>
    <w:rsid w:val="00966126"/>
    <w:rsid w:val="00966B26"/>
    <w:rsid w:val="00967A36"/>
    <w:rsid w:val="00986013"/>
    <w:rsid w:val="0099292C"/>
    <w:rsid w:val="009A6345"/>
    <w:rsid w:val="009B4F2A"/>
    <w:rsid w:val="009B702C"/>
    <w:rsid w:val="009D2A8D"/>
    <w:rsid w:val="009E0765"/>
    <w:rsid w:val="009F7232"/>
    <w:rsid w:val="00A00405"/>
    <w:rsid w:val="00A20578"/>
    <w:rsid w:val="00A24839"/>
    <w:rsid w:val="00A27D52"/>
    <w:rsid w:val="00A36406"/>
    <w:rsid w:val="00A43099"/>
    <w:rsid w:val="00A466F5"/>
    <w:rsid w:val="00A70282"/>
    <w:rsid w:val="00A71DDD"/>
    <w:rsid w:val="00A720A1"/>
    <w:rsid w:val="00A723B4"/>
    <w:rsid w:val="00A93A87"/>
    <w:rsid w:val="00AA1D28"/>
    <w:rsid w:val="00AA242E"/>
    <w:rsid w:val="00AC26D8"/>
    <w:rsid w:val="00AC6F4B"/>
    <w:rsid w:val="00AD0D93"/>
    <w:rsid w:val="00AD2EC7"/>
    <w:rsid w:val="00AD3994"/>
    <w:rsid w:val="00AD424E"/>
    <w:rsid w:val="00AD541C"/>
    <w:rsid w:val="00AE18A3"/>
    <w:rsid w:val="00B2248D"/>
    <w:rsid w:val="00B2797C"/>
    <w:rsid w:val="00B35A06"/>
    <w:rsid w:val="00B36936"/>
    <w:rsid w:val="00B5320D"/>
    <w:rsid w:val="00B549B4"/>
    <w:rsid w:val="00B57BAF"/>
    <w:rsid w:val="00B61B85"/>
    <w:rsid w:val="00B76A64"/>
    <w:rsid w:val="00BA2E52"/>
    <w:rsid w:val="00BB2C45"/>
    <w:rsid w:val="00BB4CAD"/>
    <w:rsid w:val="00BC51AA"/>
    <w:rsid w:val="00BD1C12"/>
    <w:rsid w:val="00BD54C8"/>
    <w:rsid w:val="00BE7C51"/>
    <w:rsid w:val="00C07480"/>
    <w:rsid w:val="00C10750"/>
    <w:rsid w:val="00C21592"/>
    <w:rsid w:val="00C25486"/>
    <w:rsid w:val="00C40201"/>
    <w:rsid w:val="00C428F3"/>
    <w:rsid w:val="00C60DA2"/>
    <w:rsid w:val="00C61706"/>
    <w:rsid w:val="00C6333F"/>
    <w:rsid w:val="00C65CA8"/>
    <w:rsid w:val="00C65E25"/>
    <w:rsid w:val="00C72CAA"/>
    <w:rsid w:val="00C748F5"/>
    <w:rsid w:val="00C7640D"/>
    <w:rsid w:val="00C86E18"/>
    <w:rsid w:val="00C93A11"/>
    <w:rsid w:val="00CA6379"/>
    <w:rsid w:val="00CB4DB8"/>
    <w:rsid w:val="00CC3BEB"/>
    <w:rsid w:val="00CF299C"/>
    <w:rsid w:val="00CF3264"/>
    <w:rsid w:val="00D20DED"/>
    <w:rsid w:val="00D3079E"/>
    <w:rsid w:val="00D36634"/>
    <w:rsid w:val="00D45254"/>
    <w:rsid w:val="00D45BC8"/>
    <w:rsid w:val="00D50257"/>
    <w:rsid w:val="00D55DA1"/>
    <w:rsid w:val="00D571B9"/>
    <w:rsid w:val="00D6098A"/>
    <w:rsid w:val="00D60C2D"/>
    <w:rsid w:val="00D77CA6"/>
    <w:rsid w:val="00DA4331"/>
    <w:rsid w:val="00DA5609"/>
    <w:rsid w:val="00DC2070"/>
    <w:rsid w:val="00DC614C"/>
    <w:rsid w:val="00DC7104"/>
    <w:rsid w:val="00DE2301"/>
    <w:rsid w:val="00DE5C92"/>
    <w:rsid w:val="00DF4E29"/>
    <w:rsid w:val="00E212EC"/>
    <w:rsid w:val="00E25975"/>
    <w:rsid w:val="00E323AD"/>
    <w:rsid w:val="00E32E63"/>
    <w:rsid w:val="00E33BE5"/>
    <w:rsid w:val="00E40033"/>
    <w:rsid w:val="00E5420D"/>
    <w:rsid w:val="00E56542"/>
    <w:rsid w:val="00E6315F"/>
    <w:rsid w:val="00E64E6D"/>
    <w:rsid w:val="00E734AF"/>
    <w:rsid w:val="00E81175"/>
    <w:rsid w:val="00E864DB"/>
    <w:rsid w:val="00E955DE"/>
    <w:rsid w:val="00EC0B51"/>
    <w:rsid w:val="00EC1D37"/>
    <w:rsid w:val="00ED30C2"/>
    <w:rsid w:val="00ED576F"/>
    <w:rsid w:val="00F01B23"/>
    <w:rsid w:val="00F0306D"/>
    <w:rsid w:val="00F14189"/>
    <w:rsid w:val="00F1779F"/>
    <w:rsid w:val="00F254AF"/>
    <w:rsid w:val="00F25D02"/>
    <w:rsid w:val="00F27D8C"/>
    <w:rsid w:val="00F51E9F"/>
    <w:rsid w:val="00F534CA"/>
    <w:rsid w:val="00F55AF7"/>
    <w:rsid w:val="00F601CB"/>
    <w:rsid w:val="00F618B7"/>
    <w:rsid w:val="00F65939"/>
    <w:rsid w:val="00F74019"/>
    <w:rsid w:val="00FA7504"/>
    <w:rsid w:val="00FB268A"/>
    <w:rsid w:val="00FF4271"/>
    <w:rsid w:val="00FF7092"/>
  </w:rsids>
  <m:mathPr>
    <m:mathFont m:val="Cambria Math"/>
    <m:brkBin m:val="before"/>
    <m:brkBinSub m:val="--"/>
    <m:smallFrac/>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3ED90"/>
  <w15:docId w15:val="{C0D56F75-7797-4418-A529-26212DE4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33F"/>
    <w:pPr>
      <w:spacing w:after="60" w:line="240" w:lineRule="auto"/>
      <w:jc w:val="both"/>
    </w:pPr>
    <w:rPr>
      <w:rFonts w:ascii="Titillium Web" w:hAnsi="Titillium Web"/>
      <w:sz w:val="20"/>
    </w:rPr>
  </w:style>
  <w:style w:type="paragraph" w:styleId="Heading1">
    <w:name w:val="heading 1"/>
    <w:basedOn w:val="Normal"/>
    <w:next w:val="Normal"/>
    <w:link w:val="Heading1Char"/>
    <w:uiPriority w:val="9"/>
    <w:qFormat/>
    <w:rsid w:val="00E212EC"/>
    <w:pPr>
      <w:keepNext/>
      <w:keepLines/>
      <w:numPr>
        <w:numId w:val="3"/>
      </w:numPr>
      <w:spacing w:before="240"/>
      <w:ind w:left="425" w:hanging="425"/>
      <w:outlineLvl w:val="0"/>
    </w:pPr>
    <w:rPr>
      <w:rFonts w:eastAsiaTheme="majorEastAsia" w:cstheme="majorBidi"/>
      <w:sz w:val="24"/>
      <w:szCs w:val="32"/>
    </w:rPr>
  </w:style>
  <w:style w:type="paragraph" w:styleId="Heading2">
    <w:name w:val="heading 2"/>
    <w:basedOn w:val="Normal"/>
    <w:next w:val="Normal"/>
    <w:link w:val="Heading2Char"/>
    <w:uiPriority w:val="9"/>
    <w:unhideWhenUsed/>
    <w:qFormat/>
    <w:rsid w:val="00E212EC"/>
    <w:pPr>
      <w:keepNext/>
      <w:keepLines/>
      <w:numPr>
        <w:ilvl w:val="1"/>
        <w:numId w:val="3"/>
      </w:numPr>
      <w:spacing w:before="120" w:after="0"/>
      <w:ind w:left="578" w:hanging="578"/>
      <w:outlineLvl w:val="1"/>
    </w:pPr>
    <w:rPr>
      <w:rFonts w:eastAsiaTheme="majorEastAsia" w:cstheme="majorBidi"/>
      <w:sz w:val="24"/>
      <w:szCs w:val="26"/>
    </w:rPr>
  </w:style>
  <w:style w:type="paragraph" w:styleId="Heading3">
    <w:name w:val="heading 3"/>
    <w:basedOn w:val="Normal"/>
    <w:next w:val="Normal"/>
    <w:link w:val="Heading3Char"/>
    <w:uiPriority w:val="9"/>
    <w:unhideWhenUsed/>
    <w:qFormat/>
    <w:rsid w:val="00CF3264"/>
    <w:pPr>
      <w:keepNext/>
      <w:keepLines/>
      <w:numPr>
        <w:ilvl w:val="2"/>
        <w:numId w:val="3"/>
      </w:numPr>
      <w:spacing w:before="4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804F5B"/>
    <w:pPr>
      <w:keepNext/>
      <w:keepLines/>
      <w:numPr>
        <w:ilvl w:val="3"/>
        <w:numId w:val="3"/>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761106"/>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1106"/>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10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10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10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d">
    <w:name w:val="Bild"/>
    <w:basedOn w:val="Normal"/>
    <w:link w:val="BildZchn"/>
    <w:qFormat/>
    <w:rsid w:val="000F3B29"/>
    <w:pPr>
      <w:suppressAutoHyphens/>
      <w:spacing w:before="120" w:after="120"/>
      <w:jc w:val="center"/>
    </w:pPr>
    <w:rPr>
      <w:noProof/>
      <w:szCs w:val="24"/>
      <w:lang w:val="en-US"/>
    </w:rPr>
  </w:style>
  <w:style w:type="character" w:customStyle="1" w:styleId="BildZchn">
    <w:name w:val="Bild Zchn"/>
    <w:basedOn w:val="DefaultParagraphFont"/>
    <w:link w:val="Bild"/>
    <w:rsid w:val="000F3B29"/>
    <w:rPr>
      <w:rFonts w:ascii="Arial" w:hAnsi="Arial"/>
      <w:noProof/>
      <w:sz w:val="24"/>
      <w:szCs w:val="24"/>
      <w:lang w:val="en-US"/>
    </w:rPr>
  </w:style>
  <w:style w:type="character" w:customStyle="1" w:styleId="SourceCode">
    <w:name w:val="SourceCode"/>
    <w:basedOn w:val="DefaultParagraphFont"/>
    <w:uiPriority w:val="1"/>
    <w:qFormat/>
    <w:rsid w:val="00AE18A3"/>
    <w:rPr>
      <w:rFonts w:ascii="Consolas" w:hAnsi="Consolas"/>
      <w:sz w:val="20"/>
    </w:rPr>
  </w:style>
  <w:style w:type="character" w:customStyle="1" w:styleId="Heading1Char">
    <w:name w:val="Heading 1 Char"/>
    <w:basedOn w:val="DefaultParagraphFont"/>
    <w:link w:val="Heading1"/>
    <w:uiPriority w:val="9"/>
    <w:rsid w:val="00E212EC"/>
    <w:rPr>
      <w:rFonts w:ascii="Titillium Web" w:eastAsiaTheme="majorEastAsia" w:hAnsi="Titillium Web" w:cstheme="majorBidi"/>
      <w:sz w:val="24"/>
      <w:szCs w:val="32"/>
    </w:rPr>
  </w:style>
  <w:style w:type="paragraph" w:styleId="Title">
    <w:name w:val="Title"/>
    <w:basedOn w:val="Normal"/>
    <w:next w:val="Subtitle"/>
    <w:link w:val="TitleChar"/>
    <w:qFormat/>
    <w:rsid w:val="00540CC1"/>
    <w:pPr>
      <w:jc w:val="center"/>
    </w:pPr>
    <w:rPr>
      <w:rFonts w:cs="Arial"/>
      <w:bCs/>
      <w:sz w:val="72"/>
      <w:szCs w:val="56"/>
    </w:rPr>
  </w:style>
  <w:style w:type="character" w:customStyle="1" w:styleId="TitleChar">
    <w:name w:val="Title Char"/>
    <w:basedOn w:val="DefaultParagraphFont"/>
    <w:link w:val="Title"/>
    <w:rsid w:val="00540CC1"/>
    <w:rPr>
      <w:rFonts w:ascii="Arial" w:hAnsi="Arial" w:cs="Arial"/>
      <w:bCs/>
      <w:sz w:val="72"/>
      <w:szCs w:val="56"/>
    </w:rPr>
  </w:style>
  <w:style w:type="paragraph" w:styleId="Header">
    <w:name w:val="header"/>
    <w:basedOn w:val="Normal"/>
    <w:link w:val="HeaderChar"/>
    <w:uiPriority w:val="99"/>
    <w:rsid w:val="00771933"/>
    <w:pPr>
      <w:tabs>
        <w:tab w:val="center" w:pos="4153"/>
        <w:tab w:val="right" w:pos="8306"/>
      </w:tabs>
      <w:suppressAutoHyphens/>
      <w:autoSpaceDE w:val="0"/>
      <w:spacing w:line="360" w:lineRule="auto"/>
    </w:pPr>
    <w:rPr>
      <w:rFonts w:eastAsia="Times New Roman" w:cs="Times New Roman"/>
      <w:szCs w:val="24"/>
      <w:lang w:eastAsia="ar-SA"/>
    </w:rPr>
  </w:style>
  <w:style w:type="character" w:customStyle="1" w:styleId="HeaderChar">
    <w:name w:val="Header Char"/>
    <w:basedOn w:val="DefaultParagraphFont"/>
    <w:link w:val="Header"/>
    <w:uiPriority w:val="99"/>
    <w:rsid w:val="00771933"/>
    <w:rPr>
      <w:rFonts w:ascii="Arial" w:eastAsia="Times New Roman" w:hAnsi="Arial" w:cs="Times New Roman"/>
      <w:sz w:val="24"/>
      <w:szCs w:val="24"/>
      <w:lang w:eastAsia="ar-SA"/>
    </w:rPr>
  </w:style>
  <w:style w:type="paragraph" w:styleId="Subtitle">
    <w:name w:val="Subtitle"/>
    <w:basedOn w:val="Normal"/>
    <w:next w:val="Normal"/>
    <w:link w:val="SubtitleChar"/>
    <w:uiPriority w:val="11"/>
    <w:qFormat/>
    <w:rsid w:val="00771933"/>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771933"/>
    <w:rPr>
      <w:rFonts w:eastAsiaTheme="minorEastAsia"/>
      <w:color w:val="5A5A5A" w:themeColor="text1" w:themeTint="A5"/>
      <w:spacing w:val="15"/>
    </w:rPr>
  </w:style>
  <w:style w:type="paragraph" w:styleId="Footer">
    <w:name w:val="footer"/>
    <w:basedOn w:val="Normal"/>
    <w:link w:val="FooterChar"/>
    <w:uiPriority w:val="99"/>
    <w:unhideWhenUsed/>
    <w:rsid w:val="000D248F"/>
    <w:pPr>
      <w:tabs>
        <w:tab w:val="center" w:pos="4536"/>
        <w:tab w:val="right" w:pos="9072"/>
      </w:tabs>
      <w:spacing w:after="0"/>
    </w:pPr>
  </w:style>
  <w:style w:type="character" w:customStyle="1" w:styleId="FooterChar">
    <w:name w:val="Footer Char"/>
    <w:basedOn w:val="DefaultParagraphFont"/>
    <w:link w:val="Footer"/>
    <w:uiPriority w:val="99"/>
    <w:rsid w:val="000D248F"/>
    <w:rPr>
      <w:rFonts w:ascii="Avenir Next LT Pro Light" w:hAnsi="Avenir Next LT Pro Light"/>
      <w:sz w:val="24"/>
    </w:rPr>
  </w:style>
  <w:style w:type="character" w:styleId="PlaceholderText">
    <w:name w:val="Placeholder Text"/>
    <w:basedOn w:val="DefaultParagraphFont"/>
    <w:uiPriority w:val="99"/>
    <w:semiHidden/>
    <w:rsid w:val="000D248F"/>
    <w:rPr>
      <w:color w:val="808080"/>
    </w:rPr>
  </w:style>
  <w:style w:type="table" w:styleId="TableGrid">
    <w:name w:val="Table Grid"/>
    <w:basedOn w:val="TableNormal"/>
    <w:uiPriority w:val="39"/>
    <w:rsid w:val="00B76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541C"/>
    <w:pPr>
      <w:spacing w:after="0"/>
      <w:outlineLvl w:val="9"/>
    </w:pPr>
    <w:rPr>
      <w:lang w:eastAsia="de-AT"/>
    </w:rPr>
  </w:style>
  <w:style w:type="paragraph" w:styleId="TOC1">
    <w:name w:val="toc 1"/>
    <w:basedOn w:val="Normal"/>
    <w:next w:val="Normal"/>
    <w:autoRedefine/>
    <w:uiPriority w:val="39"/>
    <w:unhideWhenUsed/>
    <w:rsid w:val="002945D0"/>
    <w:pPr>
      <w:tabs>
        <w:tab w:val="left" w:pos="284"/>
        <w:tab w:val="right" w:leader="dot" w:pos="9639"/>
      </w:tabs>
      <w:spacing w:after="100"/>
      <w:ind w:right="-1"/>
    </w:pPr>
    <w:rPr>
      <w:sz w:val="24"/>
      <w:szCs w:val="24"/>
    </w:rPr>
  </w:style>
  <w:style w:type="character" w:styleId="Hyperlink">
    <w:name w:val="Hyperlink"/>
    <w:basedOn w:val="DefaultParagraphFont"/>
    <w:uiPriority w:val="99"/>
    <w:unhideWhenUsed/>
    <w:rsid w:val="00AD541C"/>
    <w:rPr>
      <w:color w:val="0563C1" w:themeColor="hyperlink"/>
      <w:u w:val="single"/>
    </w:rPr>
  </w:style>
  <w:style w:type="character" w:customStyle="1" w:styleId="Heading2Char">
    <w:name w:val="Heading 2 Char"/>
    <w:basedOn w:val="DefaultParagraphFont"/>
    <w:link w:val="Heading2"/>
    <w:uiPriority w:val="9"/>
    <w:rsid w:val="00E212EC"/>
    <w:rPr>
      <w:rFonts w:ascii="Titillium Web" w:eastAsiaTheme="majorEastAsia" w:hAnsi="Titillium Web" w:cstheme="majorBidi"/>
      <w:sz w:val="24"/>
      <w:szCs w:val="26"/>
    </w:rPr>
  </w:style>
  <w:style w:type="character" w:customStyle="1" w:styleId="Heading3Char">
    <w:name w:val="Heading 3 Char"/>
    <w:basedOn w:val="DefaultParagraphFont"/>
    <w:link w:val="Heading3"/>
    <w:uiPriority w:val="9"/>
    <w:rsid w:val="00CF3264"/>
    <w:rPr>
      <w:rFonts w:ascii="Titillium Web" w:eastAsiaTheme="majorEastAsia" w:hAnsi="Titillium Web" w:cstheme="majorBidi"/>
      <w:sz w:val="20"/>
      <w:szCs w:val="24"/>
    </w:rPr>
  </w:style>
  <w:style w:type="character" w:customStyle="1" w:styleId="Heading4Char">
    <w:name w:val="Heading 4 Char"/>
    <w:basedOn w:val="DefaultParagraphFont"/>
    <w:link w:val="Heading4"/>
    <w:uiPriority w:val="9"/>
    <w:rsid w:val="00804F5B"/>
    <w:rPr>
      <w:rFonts w:ascii="Arial" w:eastAsiaTheme="majorEastAsia" w:hAnsi="Arial" w:cstheme="majorBidi"/>
      <w:iCs/>
    </w:rPr>
  </w:style>
  <w:style w:type="character" w:customStyle="1" w:styleId="Heading5Char">
    <w:name w:val="Heading 5 Char"/>
    <w:basedOn w:val="DefaultParagraphFont"/>
    <w:link w:val="Heading5"/>
    <w:uiPriority w:val="9"/>
    <w:semiHidden/>
    <w:rsid w:val="00761106"/>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61106"/>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761106"/>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7611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110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21592"/>
    <w:pPr>
      <w:ind w:left="720"/>
      <w:contextualSpacing/>
    </w:pPr>
  </w:style>
  <w:style w:type="table" w:customStyle="1" w:styleId="Gitternetztabelle1hellAkzent31">
    <w:name w:val="Gitternetztabelle 1 hell  – Akzent 31"/>
    <w:basedOn w:val="TableNormal"/>
    <w:uiPriority w:val="46"/>
    <w:rsid w:val="003F671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itternetztabelle1hell1">
    <w:name w:val="Gitternetztabelle 1 hell1"/>
    <w:basedOn w:val="TableNormal"/>
    <w:uiPriority w:val="46"/>
    <w:rsid w:val="003F67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9292C"/>
    <w:pPr>
      <w:spacing w:before="60" w:after="360"/>
      <w:jc w:val="center"/>
    </w:pPr>
    <w:rPr>
      <w:i/>
      <w:iCs/>
      <w:color w:val="44546A" w:themeColor="text2"/>
      <w:sz w:val="18"/>
      <w:szCs w:val="18"/>
    </w:rPr>
  </w:style>
  <w:style w:type="paragraph" w:styleId="TableofFigures">
    <w:name w:val="table of figures"/>
    <w:basedOn w:val="Normal"/>
    <w:next w:val="Normal"/>
    <w:uiPriority w:val="99"/>
    <w:unhideWhenUsed/>
    <w:rsid w:val="00C7640D"/>
    <w:pPr>
      <w:tabs>
        <w:tab w:val="right" w:leader="dot" w:pos="9061"/>
      </w:tabs>
    </w:pPr>
    <w:rPr>
      <w:noProof/>
    </w:rPr>
  </w:style>
  <w:style w:type="paragraph" w:styleId="TOC2">
    <w:name w:val="toc 2"/>
    <w:basedOn w:val="Normal"/>
    <w:next w:val="Normal"/>
    <w:autoRedefine/>
    <w:uiPriority w:val="39"/>
    <w:unhideWhenUsed/>
    <w:rsid w:val="0017186F"/>
    <w:pPr>
      <w:tabs>
        <w:tab w:val="left" w:pos="880"/>
        <w:tab w:val="right" w:leader="dot" w:pos="9638"/>
      </w:tabs>
      <w:spacing w:after="100"/>
      <w:ind w:left="240"/>
    </w:pPr>
  </w:style>
  <w:style w:type="character" w:customStyle="1" w:styleId="SourceInline">
    <w:name w:val="Source Inline"/>
    <w:basedOn w:val="DefaultParagraphFont"/>
    <w:uiPriority w:val="1"/>
    <w:qFormat/>
    <w:rsid w:val="00FA7504"/>
    <w:rPr>
      <w:rFonts w:ascii="Consolas" w:hAnsi="Consolas"/>
      <w:sz w:val="22"/>
    </w:rPr>
  </w:style>
  <w:style w:type="paragraph" w:customStyle="1" w:styleId="SourceCodeBlock">
    <w:name w:val="Source Code Block"/>
    <w:basedOn w:val="Normal"/>
    <w:link w:val="SourceCodeBlockZchn"/>
    <w:qFormat/>
    <w:rsid w:val="009B4F2A"/>
    <w:pPr>
      <w:pBdr>
        <w:top w:val="single" w:sz="4" w:space="5" w:color="auto"/>
        <w:left w:val="single" w:sz="4" w:space="5" w:color="auto"/>
        <w:bottom w:val="single" w:sz="4" w:space="5" w:color="auto"/>
        <w:right w:val="single" w:sz="4" w:space="5" w:color="auto"/>
      </w:pBdr>
      <w:spacing w:after="0"/>
      <w:ind w:left="142" w:right="142"/>
      <w:jc w:val="left"/>
    </w:pPr>
    <w:rPr>
      <w:rFonts w:ascii="Consolas" w:hAnsi="Consolas"/>
    </w:rPr>
  </w:style>
  <w:style w:type="paragraph" w:styleId="Bibliography">
    <w:name w:val="Bibliography"/>
    <w:basedOn w:val="Normal"/>
    <w:next w:val="Normal"/>
    <w:uiPriority w:val="37"/>
    <w:unhideWhenUsed/>
    <w:rsid w:val="00574731"/>
    <w:pPr>
      <w:jc w:val="left"/>
    </w:pPr>
  </w:style>
  <w:style w:type="character" w:customStyle="1" w:styleId="SourceCodeBlockZchn">
    <w:name w:val="Source Code Block Zchn"/>
    <w:basedOn w:val="DefaultParagraphFont"/>
    <w:link w:val="SourceCodeBlock"/>
    <w:rsid w:val="009B4F2A"/>
    <w:rPr>
      <w:rFonts w:ascii="Consolas" w:hAnsi="Consolas"/>
      <w:sz w:val="20"/>
    </w:rPr>
  </w:style>
  <w:style w:type="paragraph" w:styleId="TOC3">
    <w:name w:val="toc 3"/>
    <w:basedOn w:val="Normal"/>
    <w:next w:val="Normal"/>
    <w:autoRedefine/>
    <w:uiPriority w:val="39"/>
    <w:unhideWhenUsed/>
    <w:rsid w:val="0017186F"/>
    <w:pPr>
      <w:tabs>
        <w:tab w:val="left" w:pos="1320"/>
        <w:tab w:val="right" w:leader="dot" w:pos="9638"/>
      </w:tabs>
      <w:spacing w:after="100"/>
      <w:ind w:left="480"/>
    </w:pPr>
  </w:style>
  <w:style w:type="paragraph" w:styleId="FootnoteText">
    <w:name w:val="footnote text"/>
    <w:basedOn w:val="Normal"/>
    <w:link w:val="FootnoteTextChar"/>
    <w:uiPriority w:val="99"/>
    <w:semiHidden/>
    <w:unhideWhenUsed/>
    <w:rsid w:val="00B549B4"/>
    <w:pPr>
      <w:spacing w:after="0"/>
    </w:pPr>
    <w:rPr>
      <w:szCs w:val="20"/>
    </w:rPr>
  </w:style>
  <w:style w:type="character" w:customStyle="1" w:styleId="FootnoteTextChar">
    <w:name w:val="Footnote Text Char"/>
    <w:basedOn w:val="DefaultParagraphFont"/>
    <w:link w:val="FootnoteText"/>
    <w:uiPriority w:val="99"/>
    <w:semiHidden/>
    <w:rsid w:val="00B549B4"/>
    <w:rPr>
      <w:rFonts w:ascii="Segoe UI Semilight" w:hAnsi="Segoe UI Semilight"/>
      <w:sz w:val="20"/>
      <w:szCs w:val="20"/>
    </w:rPr>
  </w:style>
  <w:style w:type="character" w:styleId="FootnoteReference">
    <w:name w:val="footnote reference"/>
    <w:basedOn w:val="DefaultParagraphFont"/>
    <w:uiPriority w:val="99"/>
    <w:semiHidden/>
    <w:unhideWhenUsed/>
    <w:rsid w:val="00B549B4"/>
    <w:rPr>
      <w:vertAlign w:val="superscript"/>
    </w:rPr>
  </w:style>
  <w:style w:type="paragraph" w:styleId="Quote">
    <w:name w:val="Quote"/>
    <w:basedOn w:val="Normal"/>
    <w:next w:val="Normal"/>
    <w:link w:val="QuoteChar"/>
    <w:uiPriority w:val="29"/>
    <w:qFormat/>
    <w:rsid w:val="00E64E6D"/>
    <w:pPr>
      <w:spacing w:before="200"/>
      <w:ind w:left="284" w:right="282"/>
      <w:jc w:val="left"/>
    </w:pPr>
    <w:rPr>
      <w:i/>
      <w:iCs/>
      <w:color w:val="404040" w:themeColor="text1" w:themeTint="BF"/>
    </w:rPr>
  </w:style>
  <w:style w:type="character" w:customStyle="1" w:styleId="QuoteChar">
    <w:name w:val="Quote Char"/>
    <w:basedOn w:val="DefaultParagraphFont"/>
    <w:link w:val="Quote"/>
    <w:uiPriority w:val="29"/>
    <w:rsid w:val="00E64E6D"/>
    <w:rPr>
      <w:rFonts w:ascii="Segoe UI Semilight" w:hAnsi="Segoe UI Semilight"/>
      <w:i/>
      <w:iCs/>
      <w:color w:val="404040" w:themeColor="text1" w:themeTint="BF"/>
      <w:sz w:val="24"/>
    </w:rPr>
  </w:style>
  <w:style w:type="paragraph" w:customStyle="1" w:styleId="AusgearbeitetVon">
    <w:name w:val="AusgearbeitetVon"/>
    <w:basedOn w:val="Normal"/>
    <w:next w:val="Normal"/>
    <w:link w:val="AusgearbeitetVonZchn"/>
    <w:qFormat/>
    <w:rsid w:val="006F24E7"/>
    <w:pPr>
      <w:spacing w:after="240"/>
    </w:pPr>
    <w:rPr>
      <w:i/>
      <w:iCs/>
      <w:sz w:val="18"/>
      <w:szCs w:val="18"/>
    </w:rPr>
  </w:style>
  <w:style w:type="character" w:customStyle="1" w:styleId="AusgearbeitetVonZchn">
    <w:name w:val="AusgearbeitetVon Zchn"/>
    <w:basedOn w:val="DefaultParagraphFont"/>
    <w:link w:val="AusgearbeitetVon"/>
    <w:rsid w:val="006F24E7"/>
    <w:rPr>
      <w:rFonts w:ascii="Arial" w:hAnsi="Arial"/>
      <w:i/>
      <w:iCs/>
      <w:sz w:val="18"/>
      <w:szCs w:val="18"/>
    </w:rPr>
  </w:style>
  <w:style w:type="paragraph" w:styleId="NormalWeb">
    <w:name w:val="Normal (Web)"/>
    <w:basedOn w:val="Normal"/>
    <w:uiPriority w:val="99"/>
    <w:semiHidden/>
    <w:unhideWhenUsed/>
    <w:rsid w:val="005D605C"/>
    <w:pPr>
      <w:spacing w:before="100" w:beforeAutospacing="1" w:after="100" w:afterAutospacing="1"/>
      <w:jc w:val="left"/>
    </w:pPr>
    <w:rPr>
      <w:rFonts w:ascii="Times New Roman" w:eastAsia="Times New Roman" w:hAnsi="Times New Roman" w:cs="Times New Roman"/>
      <w:sz w:val="24"/>
      <w:szCs w:val="24"/>
      <w:lang w:eastAsia="de-AT"/>
    </w:rPr>
  </w:style>
  <w:style w:type="paragraph" w:styleId="BalloonText">
    <w:name w:val="Balloon Text"/>
    <w:basedOn w:val="Normal"/>
    <w:link w:val="BalloonTextChar"/>
    <w:uiPriority w:val="99"/>
    <w:semiHidden/>
    <w:unhideWhenUsed/>
    <w:rsid w:val="007927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76F"/>
    <w:rPr>
      <w:rFonts w:ascii="Tahoma" w:hAnsi="Tahoma" w:cs="Tahoma"/>
      <w:sz w:val="16"/>
      <w:szCs w:val="16"/>
    </w:rPr>
  </w:style>
  <w:style w:type="character" w:styleId="Strong">
    <w:name w:val="Strong"/>
    <w:basedOn w:val="DefaultParagraphFont"/>
    <w:uiPriority w:val="22"/>
    <w:qFormat/>
    <w:rsid w:val="00004B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1886">
      <w:bodyDiv w:val="1"/>
      <w:marLeft w:val="0"/>
      <w:marRight w:val="0"/>
      <w:marTop w:val="0"/>
      <w:marBottom w:val="0"/>
      <w:divBdr>
        <w:top w:val="none" w:sz="0" w:space="0" w:color="auto"/>
        <w:left w:val="none" w:sz="0" w:space="0" w:color="auto"/>
        <w:bottom w:val="none" w:sz="0" w:space="0" w:color="auto"/>
        <w:right w:val="none" w:sz="0" w:space="0" w:color="auto"/>
      </w:divBdr>
    </w:div>
    <w:div w:id="51739150">
      <w:bodyDiv w:val="1"/>
      <w:marLeft w:val="0"/>
      <w:marRight w:val="0"/>
      <w:marTop w:val="0"/>
      <w:marBottom w:val="0"/>
      <w:divBdr>
        <w:top w:val="none" w:sz="0" w:space="0" w:color="auto"/>
        <w:left w:val="none" w:sz="0" w:space="0" w:color="auto"/>
        <w:bottom w:val="none" w:sz="0" w:space="0" w:color="auto"/>
        <w:right w:val="none" w:sz="0" w:space="0" w:color="auto"/>
      </w:divBdr>
    </w:div>
    <w:div w:id="213123548">
      <w:bodyDiv w:val="1"/>
      <w:marLeft w:val="0"/>
      <w:marRight w:val="0"/>
      <w:marTop w:val="0"/>
      <w:marBottom w:val="0"/>
      <w:divBdr>
        <w:top w:val="none" w:sz="0" w:space="0" w:color="auto"/>
        <w:left w:val="none" w:sz="0" w:space="0" w:color="auto"/>
        <w:bottom w:val="none" w:sz="0" w:space="0" w:color="auto"/>
        <w:right w:val="none" w:sz="0" w:space="0" w:color="auto"/>
      </w:divBdr>
    </w:div>
    <w:div w:id="246427213">
      <w:bodyDiv w:val="1"/>
      <w:marLeft w:val="0"/>
      <w:marRight w:val="0"/>
      <w:marTop w:val="0"/>
      <w:marBottom w:val="0"/>
      <w:divBdr>
        <w:top w:val="none" w:sz="0" w:space="0" w:color="auto"/>
        <w:left w:val="none" w:sz="0" w:space="0" w:color="auto"/>
        <w:bottom w:val="none" w:sz="0" w:space="0" w:color="auto"/>
        <w:right w:val="none" w:sz="0" w:space="0" w:color="auto"/>
      </w:divBdr>
      <w:divsChild>
        <w:div w:id="1781413902">
          <w:marLeft w:val="-108"/>
          <w:marRight w:val="0"/>
          <w:marTop w:val="0"/>
          <w:marBottom w:val="0"/>
          <w:divBdr>
            <w:top w:val="none" w:sz="0" w:space="0" w:color="auto"/>
            <w:left w:val="none" w:sz="0" w:space="0" w:color="auto"/>
            <w:bottom w:val="none" w:sz="0" w:space="0" w:color="auto"/>
            <w:right w:val="none" w:sz="0" w:space="0" w:color="auto"/>
          </w:divBdr>
        </w:div>
      </w:divsChild>
    </w:div>
    <w:div w:id="359822880">
      <w:bodyDiv w:val="1"/>
      <w:marLeft w:val="0"/>
      <w:marRight w:val="0"/>
      <w:marTop w:val="0"/>
      <w:marBottom w:val="0"/>
      <w:divBdr>
        <w:top w:val="none" w:sz="0" w:space="0" w:color="auto"/>
        <w:left w:val="none" w:sz="0" w:space="0" w:color="auto"/>
        <w:bottom w:val="none" w:sz="0" w:space="0" w:color="auto"/>
        <w:right w:val="none" w:sz="0" w:space="0" w:color="auto"/>
      </w:divBdr>
    </w:div>
    <w:div w:id="426076457">
      <w:bodyDiv w:val="1"/>
      <w:marLeft w:val="0"/>
      <w:marRight w:val="0"/>
      <w:marTop w:val="0"/>
      <w:marBottom w:val="0"/>
      <w:divBdr>
        <w:top w:val="none" w:sz="0" w:space="0" w:color="auto"/>
        <w:left w:val="none" w:sz="0" w:space="0" w:color="auto"/>
        <w:bottom w:val="none" w:sz="0" w:space="0" w:color="auto"/>
        <w:right w:val="none" w:sz="0" w:space="0" w:color="auto"/>
      </w:divBdr>
    </w:div>
    <w:div w:id="441339664">
      <w:bodyDiv w:val="1"/>
      <w:marLeft w:val="0"/>
      <w:marRight w:val="0"/>
      <w:marTop w:val="0"/>
      <w:marBottom w:val="0"/>
      <w:divBdr>
        <w:top w:val="none" w:sz="0" w:space="0" w:color="auto"/>
        <w:left w:val="none" w:sz="0" w:space="0" w:color="auto"/>
        <w:bottom w:val="none" w:sz="0" w:space="0" w:color="auto"/>
        <w:right w:val="none" w:sz="0" w:space="0" w:color="auto"/>
      </w:divBdr>
    </w:div>
    <w:div w:id="493225301">
      <w:bodyDiv w:val="1"/>
      <w:marLeft w:val="0"/>
      <w:marRight w:val="0"/>
      <w:marTop w:val="0"/>
      <w:marBottom w:val="0"/>
      <w:divBdr>
        <w:top w:val="none" w:sz="0" w:space="0" w:color="auto"/>
        <w:left w:val="none" w:sz="0" w:space="0" w:color="auto"/>
        <w:bottom w:val="none" w:sz="0" w:space="0" w:color="auto"/>
        <w:right w:val="none" w:sz="0" w:space="0" w:color="auto"/>
      </w:divBdr>
    </w:div>
    <w:div w:id="696008622">
      <w:bodyDiv w:val="1"/>
      <w:marLeft w:val="0"/>
      <w:marRight w:val="0"/>
      <w:marTop w:val="0"/>
      <w:marBottom w:val="0"/>
      <w:divBdr>
        <w:top w:val="none" w:sz="0" w:space="0" w:color="auto"/>
        <w:left w:val="none" w:sz="0" w:space="0" w:color="auto"/>
        <w:bottom w:val="none" w:sz="0" w:space="0" w:color="auto"/>
        <w:right w:val="none" w:sz="0" w:space="0" w:color="auto"/>
      </w:divBdr>
    </w:div>
    <w:div w:id="886992182">
      <w:bodyDiv w:val="1"/>
      <w:marLeft w:val="0"/>
      <w:marRight w:val="0"/>
      <w:marTop w:val="0"/>
      <w:marBottom w:val="0"/>
      <w:divBdr>
        <w:top w:val="none" w:sz="0" w:space="0" w:color="auto"/>
        <w:left w:val="none" w:sz="0" w:space="0" w:color="auto"/>
        <w:bottom w:val="none" w:sz="0" w:space="0" w:color="auto"/>
        <w:right w:val="none" w:sz="0" w:space="0" w:color="auto"/>
      </w:divBdr>
    </w:div>
    <w:div w:id="972713539">
      <w:bodyDiv w:val="1"/>
      <w:marLeft w:val="0"/>
      <w:marRight w:val="0"/>
      <w:marTop w:val="0"/>
      <w:marBottom w:val="0"/>
      <w:divBdr>
        <w:top w:val="none" w:sz="0" w:space="0" w:color="auto"/>
        <w:left w:val="none" w:sz="0" w:space="0" w:color="auto"/>
        <w:bottom w:val="none" w:sz="0" w:space="0" w:color="auto"/>
        <w:right w:val="none" w:sz="0" w:space="0" w:color="auto"/>
      </w:divBdr>
    </w:div>
    <w:div w:id="985400637">
      <w:bodyDiv w:val="1"/>
      <w:marLeft w:val="0"/>
      <w:marRight w:val="0"/>
      <w:marTop w:val="0"/>
      <w:marBottom w:val="0"/>
      <w:divBdr>
        <w:top w:val="none" w:sz="0" w:space="0" w:color="auto"/>
        <w:left w:val="none" w:sz="0" w:space="0" w:color="auto"/>
        <w:bottom w:val="none" w:sz="0" w:space="0" w:color="auto"/>
        <w:right w:val="none" w:sz="0" w:space="0" w:color="auto"/>
      </w:divBdr>
    </w:div>
    <w:div w:id="992568438">
      <w:bodyDiv w:val="1"/>
      <w:marLeft w:val="0"/>
      <w:marRight w:val="0"/>
      <w:marTop w:val="0"/>
      <w:marBottom w:val="0"/>
      <w:divBdr>
        <w:top w:val="none" w:sz="0" w:space="0" w:color="auto"/>
        <w:left w:val="none" w:sz="0" w:space="0" w:color="auto"/>
        <w:bottom w:val="none" w:sz="0" w:space="0" w:color="auto"/>
        <w:right w:val="none" w:sz="0" w:space="0" w:color="auto"/>
      </w:divBdr>
    </w:div>
    <w:div w:id="1153718925">
      <w:bodyDiv w:val="1"/>
      <w:marLeft w:val="0"/>
      <w:marRight w:val="0"/>
      <w:marTop w:val="0"/>
      <w:marBottom w:val="0"/>
      <w:divBdr>
        <w:top w:val="none" w:sz="0" w:space="0" w:color="auto"/>
        <w:left w:val="none" w:sz="0" w:space="0" w:color="auto"/>
        <w:bottom w:val="none" w:sz="0" w:space="0" w:color="auto"/>
        <w:right w:val="none" w:sz="0" w:space="0" w:color="auto"/>
      </w:divBdr>
    </w:div>
    <w:div w:id="1163274981">
      <w:bodyDiv w:val="1"/>
      <w:marLeft w:val="0"/>
      <w:marRight w:val="0"/>
      <w:marTop w:val="0"/>
      <w:marBottom w:val="0"/>
      <w:divBdr>
        <w:top w:val="none" w:sz="0" w:space="0" w:color="auto"/>
        <w:left w:val="none" w:sz="0" w:space="0" w:color="auto"/>
        <w:bottom w:val="none" w:sz="0" w:space="0" w:color="auto"/>
        <w:right w:val="none" w:sz="0" w:space="0" w:color="auto"/>
      </w:divBdr>
    </w:div>
    <w:div w:id="1172334777">
      <w:bodyDiv w:val="1"/>
      <w:marLeft w:val="0"/>
      <w:marRight w:val="0"/>
      <w:marTop w:val="0"/>
      <w:marBottom w:val="0"/>
      <w:divBdr>
        <w:top w:val="none" w:sz="0" w:space="0" w:color="auto"/>
        <w:left w:val="none" w:sz="0" w:space="0" w:color="auto"/>
        <w:bottom w:val="none" w:sz="0" w:space="0" w:color="auto"/>
        <w:right w:val="none" w:sz="0" w:space="0" w:color="auto"/>
      </w:divBdr>
    </w:div>
    <w:div w:id="1299068356">
      <w:bodyDiv w:val="1"/>
      <w:marLeft w:val="0"/>
      <w:marRight w:val="0"/>
      <w:marTop w:val="0"/>
      <w:marBottom w:val="0"/>
      <w:divBdr>
        <w:top w:val="none" w:sz="0" w:space="0" w:color="auto"/>
        <w:left w:val="none" w:sz="0" w:space="0" w:color="auto"/>
        <w:bottom w:val="none" w:sz="0" w:space="0" w:color="auto"/>
        <w:right w:val="none" w:sz="0" w:space="0" w:color="auto"/>
      </w:divBdr>
    </w:div>
    <w:div w:id="1376345138">
      <w:bodyDiv w:val="1"/>
      <w:marLeft w:val="0"/>
      <w:marRight w:val="0"/>
      <w:marTop w:val="0"/>
      <w:marBottom w:val="0"/>
      <w:divBdr>
        <w:top w:val="none" w:sz="0" w:space="0" w:color="auto"/>
        <w:left w:val="none" w:sz="0" w:space="0" w:color="auto"/>
        <w:bottom w:val="none" w:sz="0" w:space="0" w:color="auto"/>
        <w:right w:val="none" w:sz="0" w:space="0" w:color="auto"/>
      </w:divBdr>
    </w:div>
    <w:div w:id="1419911533">
      <w:bodyDiv w:val="1"/>
      <w:marLeft w:val="0"/>
      <w:marRight w:val="0"/>
      <w:marTop w:val="0"/>
      <w:marBottom w:val="0"/>
      <w:divBdr>
        <w:top w:val="none" w:sz="0" w:space="0" w:color="auto"/>
        <w:left w:val="none" w:sz="0" w:space="0" w:color="auto"/>
        <w:bottom w:val="none" w:sz="0" w:space="0" w:color="auto"/>
        <w:right w:val="none" w:sz="0" w:space="0" w:color="auto"/>
      </w:divBdr>
    </w:div>
    <w:div w:id="1444611756">
      <w:bodyDiv w:val="1"/>
      <w:marLeft w:val="0"/>
      <w:marRight w:val="0"/>
      <w:marTop w:val="0"/>
      <w:marBottom w:val="0"/>
      <w:divBdr>
        <w:top w:val="none" w:sz="0" w:space="0" w:color="auto"/>
        <w:left w:val="none" w:sz="0" w:space="0" w:color="auto"/>
        <w:bottom w:val="none" w:sz="0" w:space="0" w:color="auto"/>
        <w:right w:val="none" w:sz="0" w:space="0" w:color="auto"/>
      </w:divBdr>
    </w:div>
    <w:div w:id="1459180979">
      <w:bodyDiv w:val="1"/>
      <w:marLeft w:val="0"/>
      <w:marRight w:val="0"/>
      <w:marTop w:val="0"/>
      <w:marBottom w:val="0"/>
      <w:divBdr>
        <w:top w:val="none" w:sz="0" w:space="0" w:color="auto"/>
        <w:left w:val="none" w:sz="0" w:space="0" w:color="auto"/>
        <w:bottom w:val="none" w:sz="0" w:space="0" w:color="auto"/>
        <w:right w:val="none" w:sz="0" w:space="0" w:color="auto"/>
      </w:divBdr>
    </w:div>
    <w:div w:id="1513832373">
      <w:bodyDiv w:val="1"/>
      <w:marLeft w:val="0"/>
      <w:marRight w:val="0"/>
      <w:marTop w:val="0"/>
      <w:marBottom w:val="0"/>
      <w:divBdr>
        <w:top w:val="none" w:sz="0" w:space="0" w:color="auto"/>
        <w:left w:val="none" w:sz="0" w:space="0" w:color="auto"/>
        <w:bottom w:val="none" w:sz="0" w:space="0" w:color="auto"/>
        <w:right w:val="none" w:sz="0" w:space="0" w:color="auto"/>
      </w:divBdr>
    </w:div>
    <w:div w:id="1592349054">
      <w:bodyDiv w:val="1"/>
      <w:marLeft w:val="0"/>
      <w:marRight w:val="0"/>
      <w:marTop w:val="0"/>
      <w:marBottom w:val="0"/>
      <w:divBdr>
        <w:top w:val="none" w:sz="0" w:space="0" w:color="auto"/>
        <w:left w:val="none" w:sz="0" w:space="0" w:color="auto"/>
        <w:bottom w:val="none" w:sz="0" w:space="0" w:color="auto"/>
        <w:right w:val="none" w:sz="0" w:space="0" w:color="auto"/>
      </w:divBdr>
    </w:div>
    <w:div w:id="1693140752">
      <w:bodyDiv w:val="1"/>
      <w:marLeft w:val="0"/>
      <w:marRight w:val="0"/>
      <w:marTop w:val="0"/>
      <w:marBottom w:val="0"/>
      <w:divBdr>
        <w:top w:val="none" w:sz="0" w:space="0" w:color="auto"/>
        <w:left w:val="none" w:sz="0" w:space="0" w:color="auto"/>
        <w:bottom w:val="none" w:sz="0" w:space="0" w:color="auto"/>
        <w:right w:val="none" w:sz="0" w:space="0" w:color="auto"/>
      </w:divBdr>
    </w:div>
    <w:div w:id="1820877380">
      <w:bodyDiv w:val="1"/>
      <w:marLeft w:val="0"/>
      <w:marRight w:val="0"/>
      <w:marTop w:val="0"/>
      <w:marBottom w:val="0"/>
      <w:divBdr>
        <w:top w:val="none" w:sz="0" w:space="0" w:color="auto"/>
        <w:left w:val="none" w:sz="0" w:space="0" w:color="auto"/>
        <w:bottom w:val="none" w:sz="0" w:space="0" w:color="auto"/>
        <w:right w:val="none" w:sz="0" w:space="0" w:color="auto"/>
      </w:divBdr>
    </w:div>
    <w:div w:id="1825929365">
      <w:bodyDiv w:val="1"/>
      <w:marLeft w:val="0"/>
      <w:marRight w:val="0"/>
      <w:marTop w:val="0"/>
      <w:marBottom w:val="0"/>
      <w:divBdr>
        <w:top w:val="none" w:sz="0" w:space="0" w:color="auto"/>
        <w:left w:val="none" w:sz="0" w:space="0" w:color="auto"/>
        <w:bottom w:val="none" w:sz="0" w:space="0" w:color="auto"/>
        <w:right w:val="none" w:sz="0" w:space="0" w:color="auto"/>
      </w:divBdr>
    </w:div>
    <w:div w:id="1847286371">
      <w:bodyDiv w:val="1"/>
      <w:marLeft w:val="0"/>
      <w:marRight w:val="0"/>
      <w:marTop w:val="0"/>
      <w:marBottom w:val="0"/>
      <w:divBdr>
        <w:top w:val="none" w:sz="0" w:space="0" w:color="auto"/>
        <w:left w:val="none" w:sz="0" w:space="0" w:color="auto"/>
        <w:bottom w:val="none" w:sz="0" w:space="0" w:color="auto"/>
        <w:right w:val="none" w:sz="0" w:space="0" w:color="auto"/>
      </w:divBdr>
    </w:div>
    <w:div w:id="204682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me\Downloads\DA%20Antrag%20HTL%20Wien%20W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Elm09</b:Tag>
    <b:SourceType>Book</b:SourceType>
    <b:Guid>{45104518-A68D-4000-A4A4-EEA263C8B899}</b:Guid>
    <b:Author>
      <b:Author>
        <b:NameList>
          <b:Person>
            <b:Last>Elmasri</b:Last>
            <b:First>Ramez</b:First>
            <b:Middle>A.</b:Middle>
          </b:Person>
          <b:Person>
            <b:Last>Navathe</b:Last>
            <b:First>Shamkant</b:First>
            <b:Middle>B.</b:Middle>
          </b:Person>
        </b:NameList>
      </b:Author>
    </b:Author>
    <b:Title>Grundlagen von Datenbanksystemen</b:Title>
    <b:Year>2009</b:Year>
    <b:City>Hallbergmoos</b:City>
    <b:Publisher>Pearson Studium</b:Publisher>
    <b:RefOrder>2</b:RefOrder>
  </b:Source>
  <b:Source>
    <b:Tag>Wik18</b:Tag>
    <b:SourceType>InternetSite</b:SourceType>
    <b:Guid>{485A0AB4-891A-41C5-8927-52073405A5DB}</b:Guid>
    <b:Author>
      <b:Author>
        <b:NameList>
          <b:Person>
            <b:Last>Wikipedia</b:Last>
          </b:Person>
        </b:NameList>
      </b:Author>
    </b:Author>
    <b:Title>SQL - Structured Query Language</b:Title>
    <b:InternetSiteTitle>Wikpedia</b:InternetSiteTitle>
    <b:Year>2018</b:Year>
    <b:URL>https://de.wikipedia.org/wiki/SQL</b:URL>
    <b:RefOrder>1</b:RefOrder>
  </b:Source>
  <b:Source>
    <b:Tag>YNP20</b:Tag>
    <b:SourceType>InternetSite</b:SourceType>
    <b:Guid>{315CC0BC-FC96-41E5-9148-A988BFA34036}</b:Guid>
    <b:Title>On Writing</b:Title>
    <b:YearAccessed>2020</b:YearAccessed>
    <b:MonthAccessed>10</b:MonthAccessed>
    <b:DayAccessed>09</b:DayAccessed>
    <b:URL>http://users.ece.utexas.edu/~patt/writing/</b:URL>
    <b:Author>
      <b:Author>
        <b:NameList>
          <b:Person>
            <b:Last>Patt</b:Last>
            <b:First>Y.</b:First>
            <b:Middle>N.</b:Middle>
          </b:Person>
        </b:NameList>
      </b:Author>
    </b:Author>
    <b:RefOrder>3</b:RefOrder>
  </b:Source>
  <b:Source>
    <b:Tag>HKr20</b:Tag>
    <b:SourceType>InternetSite</b:SourceType>
    <b:Guid>{C6AAE6DF-928B-4FF4-A0DA-C8776C9669EC}</b:Guid>
    <b:Author>
      <b:Author>
        <b:NameList>
          <b:Person>
            <b:Last>Kraft</b:Last>
            <b:First>H.</b:First>
          </b:Person>
        </b:NameList>
      </b:Author>
    </b:Author>
    <b:Title>Das Verfassen und Präsentieren wissenschaftlicher Arbeiten</b:Title>
    <b:YearAccessed>2020</b:YearAccessed>
    <b:MonthAccessed>10</b:MonthAccessed>
    <b:DayAccessed>09</b:DayAccessed>
    <b:URL>http://www-amna.math.uni-wuppertal.de/~ehrhardt/Seminar/Anleitung-</b:URL>
    <b:RefOrder>4</b:RefOrder>
  </b:Source>
  <b:Source>
    <b:Tag>Ste10</b:Tag>
    <b:SourceType>Book</b:SourceType>
    <b:Guid>{A5109F0F-89DA-4903-94C7-64931CED4A9E}</b:Guid>
    <b:Title>On Writing: A Memoir of the Craft</b:Title>
    <b:Year>2010</b:Year>
    <b:Author>
      <b:Author>
        <b:NameList>
          <b:Person>
            <b:Last>King</b:Last>
            <b:First>Stephen</b:First>
          </b:Person>
        </b:NameList>
      </b:Author>
      <b:Editor>
        <b:NameList>
          <b:Person>
            <b:Last>Scribner</b:Last>
          </b:Person>
        </b:NameList>
      </b:Editor>
    </b:Author>
    <b:Pages>288</b:Pages>
    <b:Edition>Anniversary Auflage</b:Edition>
    <b:RefOrder>5</b:RefOrder>
  </b:Source>
  <b:Source>
    <b:Tag>SKl20</b:Tag>
    <b:SourceType>InternetSite</b:SourceType>
    <b:Guid>{D164DC93-54D6-43CD-91FB-DA4C2F20104C}</b:Guid>
    <b:Title>Blog content.de</b:Title>
    <b:Author>
      <b:Author>
        <b:NameList>
          <b:Person>
            <b:Last>Klein</b:Last>
            <b:First>S.</b:First>
          </b:Person>
        </b:NameList>
      </b:Author>
    </b:Author>
    <b:YearAccessed>2020</b:YearAccessed>
    <b:MonthAccessed>10</b:MonthAccessed>
    <b:DayAccessed>09</b:DayAccessed>
    <b:URL>https://blog.content.de/2016/02/26/fuellwoerter-erkennen-und-vermeiden</b:URL>
    <b:RefOrder>6</b:RefOrder>
  </b:Source>
</b:Sources>
</file>

<file path=customXml/itemProps1.xml><?xml version="1.0" encoding="utf-8"?>
<ds:datastoreItem xmlns:ds="http://schemas.openxmlformats.org/officeDocument/2006/customXml" ds:itemID="{3EA15120-D3BC-442F-B984-E6CB9E20D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C:\Users\cleme\Downloads\DA Antrag HTL Wien West.dotx</Template>
  <TotalTime>17</TotalTime>
  <Pages>7</Pages>
  <Words>1273</Words>
  <Characters>7260</Characters>
  <Application>Microsoft Office Word</Application>
  <DocSecurity>0</DocSecurity>
  <Lines>60</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Clemens Kerer</dc:creator>
  <cp:lastModifiedBy>sanamhadadnosrati@gmail.com</cp:lastModifiedBy>
  <cp:revision>3</cp:revision>
  <dcterms:created xsi:type="dcterms:W3CDTF">2026-03-17T18:20:00Z</dcterms:created>
  <dcterms:modified xsi:type="dcterms:W3CDTF">2026-03-18T16:37:00Z</dcterms:modified>
</cp:coreProperties>
</file>